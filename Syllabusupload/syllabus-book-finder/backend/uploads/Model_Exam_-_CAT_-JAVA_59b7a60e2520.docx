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2476" w14:textId="24260652" w:rsidR="0074082C" w:rsidRDefault="00342B34">
      <w:pPr>
        <w:pStyle w:val="Title"/>
      </w:pPr>
      <w:r>
        <w:t>CSE</w:t>
      </w:r>
      <w:r w:rsidR="001A4C0E">
        <w:t>_202</w:t>
      </w:r>
      <w:r w:rsidR="00064956">
        <w:t>5</w:t>
      </w:r>
      <w:r w:rsidR="001A4C0E">
        <w:t>-2</w:t>
      </w:r>
      <w:r w:rsidR="00064956">
        <w:t>6</w:t>
      </w:r>
      <w:r w:rsidR="001A4C0E">
        <w:t>_S5_FPT (T&amp;P)</w:t>
      </w:r>
    </w:p>
    <w:p w14:paraId="62C469CA" w14:textId="0CA9E8C0" w:rsidR="0074082C" w:rsidRDefault="00342B34">
      <w:pPr>
        <w:pStyle w:val="Heading1"/>
        <w:rPr>
          <w:rFonts w:eastAsia="Times New Roman"/>
        </w:rPr>
      </w:pPr>
      <w:r>
        <w:rPr>
          <w:rFonts w:eastAsia="Times New Roman"/>
        </w:rPr>
        <w:t>CSE</w:t>
      </w:r>
      <w:r w:rsidR="0058613D">
        <w:rPr>
          <w:rFonts w:eastAsia="Times New Roman"/>
        </w:rPr>
        <w:t xml:space="preserve"> Questions CAT - 3</w:t>
      </w:r>
    </w:p>
    <w:p w14:paraId="241B654E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Q21.1 or 21.2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3EB385C0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A0AFD" w14:textId="77777777" w:rsidR="00342B34" w:rsidRPr="00342B34" w:rsidRDefault="00342B34" w:rsidP="00342B34">
            <w:pPr>
              <w:pStyle w:val="Cell"/>
            </w:pPr>
            <w:r w:rsidRPr="00342B34">
              <w:t>Discuss in detail about the special features of Java Language.</w:t>
            </w:r>
          </w:p>
          <w:p w14:paraId="0293414C" w14:textId="24DE2091" w:rsidR="0074082C" w:rsidRDefault="00342B34" w:rsidP="00342B34">
            <w:pPr>
              <w:pStyle w:val="Cell"/>
            </w:pPr>
            <w:r w:rsidRPr="00342B34">
              <w:t>How to create class in java? Explain with an example program.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C9F2E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273E7325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EDFA9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6FFC2" w14:textId="77777777" w:rsidR="0074082C" w:rsidRDefault="001A4C0E">
            <w:pPr>
              <w:pStyle w:val="Cell"/>
            </w:pPr>
            <w:r>
              <w:t>6</w:t>
            </w:r>
          </w:p>
        </w:tc>
      </w:tr>
      <w:tr w:rsidR="0074082C" w14:paraId="0E0A83F2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418BA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55995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0FFB9D15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49416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1DA2C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0029147A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5F2F7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6BA62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2BD4F856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33BC0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80DC4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14D048BE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7D6E2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B5532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157A5518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351F4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BC89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B6A4CB0" w14:textId="77777777">
        <w:trPr>
          <w:divId w:val="3913909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F3B36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F30A6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4FE780FF" w14:textId="77777777">
        <w:trPr>
          <w:divId w:val="391390928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CC37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4A485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863CC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96F16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39408EC8" w14:textId="77777777">
        <w:trPr>
          <w:divId w:val="3913909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CA6F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DC332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6260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D1A8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100B29C" w14:textId="77777777">
        <w:trPr>
          <w:divId w:val="3913909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2564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5213C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8D83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C3CAF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46E17D3" w14:textId="77777777">
        <w:trPr>
          <w:divId w:val="3913909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0C48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FDE7B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0F6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743B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EC06DA8" w14:textId="77777777">
        <w:trPr>
          <w:divId w:val="391390928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4F129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4A73B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173B9D1A" w14:textId="77777777" w:rsidR="0074082C" w:rsidRDefault="001A4C0E">
      <w:r>
        <w:t> </w:t>
      </w:r>
    </w:p>
    <w:p w14:paraId="6506A477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Q22.1 or 22.2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7AC10EEA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A7791" w14:textId="77777777" w:rsidR="009B32C4" w:rsidRPr="009B32C4" w:rsidRDefault="009B32C4" w:rsidP="009B32C4">
            <w:pPr>
              <w:pStyle w:val="Cell"/>
            </w:pPr>
            <w:r w:rsidRPr="009B32C4">
              <w:t>Write a java program to implement the concept of single inheritance?</w:t>
            </w:r>
          </w:p>
          <w:p w14:paraId="522735FC" w14:textId="27139300" w:rsidR="009B32C4" w:rsidRPr="009B32C4" w:rsidRDefault="009B32C4" w:rsidP="009B32C4">
            <w:pPr>
              <w:pStyle w:val="Cell"/>
            </w:pPr>
            <w:r w:rsidRPr="009B32C4">
              <w:t>Discuss in detail about Java Documentation with an example.</w:t>
            </w:r>
          </w:p>
          <w:p w14:paraId="1E02FB75" w14:textId="41521924" w:rsidR="009B32C4" w:rsidRDefault="009B32C4">
            <w:pPr>
              <w:pStyle w:val="Cell"/>
            </w:pP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56C1A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57D18AE9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60F62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8FD7D" w14:textId="77777777" w:rsidR="0074082C" w:rsidRDefault="001A4C0E">
            <w:pPr>
              <w:pStyle w:val="Cell"/>
            </w:pPr>
            <w:r>
              <w:t>6</w:t>
            </w:r>
          </w:p>
        </w:tc>
      </w:tr>
      <w:tr w:rsidR="0074082C" w14:paraId="7407A51D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AF911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1D4A6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4DCF3699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64E4E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70171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7B38F644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E70AA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4DE82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2A641DB3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C9520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1C15F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444801C2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41ABE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2C623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2CAA3F66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84F8A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00F5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6C5023B" w14:textId="77777777">
        <w:trPr>
          <w:divId w:val="2231094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EF304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D9474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0F958577" w14:textId="77777777">
        <w:trPr>
          <w:divId w:val="223109470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34DF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340AC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4B9AA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3648E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7DCE0EC8" w14:textId="77777777">
        <w:trPr>
          <w:divId w:val="2231094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CC9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EBD0F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7BA3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EF08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31AFFC8" w14:textId="77777777">
        <w:trPr>
          <w:divId w:val="2231094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A012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AD743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0F19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210C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9E15175" w14:textId="77777777">
        <w:trPr>
          <w:divId w:val="2231094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389C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A57C3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5A8F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FA60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CEF6044" w14:textId="77777777">
        <w:trPr>
          <w:divId w:val="223109470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EB318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98566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64CCBBF" w14:textId="77777777" w:rsidR="0074082C" w:rsidRDefault="001A4C0E">
      <w:r>
        <w:t> </w:t>
      </w:r>
    </w:p>
    <w:p w14:paraId="5B313D52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Q23.1 or 23.2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381BC124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D3336" w14:textId="77777777" w:rsidR="0068272C" w:rsidRPr="00D452A6" w:rsidRDefault="0068272C" w:rsidP="0068272C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>What is byte code? Explain how does it works along with an example program.</w:t>
            </w:r>
          </w:p>
          <w:p w14:paraId="25F6A4FB" w14:textId="1032FB22" w:rsidR="0074082C" w:rsidRDefault="0068272C" w:rsidP="0068272C">
            <w:pPr>
              <w:spacing w:after="0" w:line="240" w:lineRule="auto"/>
            </w:pPr>
            <w:r w:rsidRPr="00D452A6">
              <w:rPr>
                <w:rFonts w:ascii="Cambria" w:hAnsi="Cambria"/>
              </w:rPr>
              <w:t>Write a java program to implement the concept of Java Window Adapter class?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F286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5FF0173B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D6058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5C76B" w14:textId="77777777" w:rsidR="0074082C" w:rsidRDefault="001A4C0E">
            <w:pPr>
              <w:pStyle w:val="Cell"/>
            </w:pPr>
            <w:r>
              <w:t>6</w:t>
            </w:r>
          </w:p>
        </w:tc>
      </w:tr>
      <w:tr w:rsidR="0074082C" w14:paraId="31285353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81797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B792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3AA830D5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17795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8692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6A079F7E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63225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EAAB5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5C612988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E9863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8F238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1992602C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3226C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C3ECF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1DD6A79E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02AB7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360D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3243C2E" w14:textId="77777777">
        <w:trPr>
          <w:divId w:val="4039860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922E0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BDA58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184A62D" w14:textId="77777777">
        <w:trPr>
          <w:divId w:val="40398606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5A53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066DB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6AFA8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DA089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21CEE424" w14:textId="77777777">
        <w:trPr>
          <w:divId w:val="4039860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7D04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F36DF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8F07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EBF5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960FF5F" w14:textId="77777777">
        <w:trPr>
          <w:divId w:val="4039860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2FEC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455D6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DA1C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4EBA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D738072" w14:textId="77777777">
        <w:trPr>
          <w:divId w:val="4039860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19E9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E5189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ADB9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651F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D5B023D" w14:textId="77777777">
        <w:trPr>
          <w:divId w:val="40398606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357BA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94AE4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0771D034" w14:textId="77777777" w:rsidR="0074082C" w:rsidRDefault="001A4C0E">
      <w:r>
        <w:t> </w:t>
      </w:r>
    </w:p>
    <w:p w14:paraId="344D1FE7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Q24.1 or 24.2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2E9C7223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64F95" w14:textId="19103497" w:rsidR="005A68D9" w:rsidRPr="00D452A6" w:rsidRDefault="005A68D9" w:rsidP="005A68D9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>Write short notes on Java Exception Handling Keywords</w:t>
            </w:r>
            <w:r w:rsidRPr="00D452A6">
              <w:rPr>
                <w:rFonts w:ascii="Cambria" w:hAnsi="Cambria"/>
              </w:rPr>
              <w:br/>
              <w:t xml:space="preserve">a) try b) catch c) </w:t>
            </w:r>
            <w:proofErr w:type="gramStart"/>
            <w:r w:rsidRPr="00D452A6">
              <w:rPr>
                <w:rFonts w:ascii="Cambria" w:hAnsi="Cambria"/>
              </w:rPr>
              <w:t>finally  d</w:t>
            </w:r>
            <w:proofErr w:type="gramEnd"/>
            <w:r w:rsidRPr="00D452A6">
              <w:rPr>
                <w:rFonts w:ascii="Cambria" w:hAnsi="Cambria"/>
              </w:rPr>
              <w:t>) throw e) throws</w:t>
            </w:r>
          </w:p>
          <w:p w14:paraId="00A10C2C" w14:textId="77777777" w:rsidR="005A68D9" w:rsidRPr="00D452A6" w:rsidRDefault="005A68D9" w:rsidP="005A68D9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>Distinguish between the Java AWT and Java SWING classes.</w:t>
            </w:r>
          </w:p>
          <w:p w14:paraId="522342E2" w14:textId="24F9077D" w:rsidR="0074082C" w:rsidRDefault="0074082C">
            <w:pPr>
              <w:spacing w:before="0" w:after="0" w:line="24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9B7C9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7C382A3B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37392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56D1F" w14:textId="77777777" w:rsidR="0074082C" w:rsidRDefault="001A4C0E">
            <w:pPr>
              <w:pStyle w:val="Cell"/>
            </w:pPr>
            <w:r>
              <w:t>6</w:t>
            </w:r>
          </w:p>
        </w:tc>
      </w:tr>
      <w:tr w:rsidR="0074082C" w14:paraId="49ABD52D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90FD3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0C4D5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78022829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E0938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49C6E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5E801E2E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BA502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5F7CB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2611028E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2B93A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8E334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3D249A33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BD20E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6666F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1C8433B5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C6354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B6E5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0378A4F" w14:textId="77777777">
        <w:trPr>
          <w:divId w:val="116019734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05A28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F7B3B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5902FC31" w14:textId="77777777">
        <w:trPr>
          <w:divId w:val="1160197348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1C68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ADE7E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68EB8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E07EE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59E70625" w14:textId="77777777">
        <w:trPr>
          <w:divId w:val="116019734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1CF9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6EF37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3CC6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5407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AFCFFDA" w14:textId="77777777">
        <w:trPr>
          <w:divId w:val="116019734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3AF6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BF255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C756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0D80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BC08542" w14:textId="77777777">
        <w:trPr>
          <w:divId w:val="116019734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0309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46433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4C87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BC2E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F5B288B" w14:textId="77777777">
        <w:trPr>
          <w:divId w:val="1160197348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52C7C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88675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772F47DE" w14:textId="77777777" w:rsidR="0074082C" w:rsidRDefault="001A4C0E">
      <w:r>
        <w:t> </w:t>
      </w:r>
    </w:p>
    <w:p w14:paraId="6BE4F4A6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Q25.1 or 25.2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402BFC9F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E5341" w14:textId="77777777" w:rsidR="006052E6" w:rsidRPr="00D452A6" w:rsidRDefault="006052E6" w:rsidP="006052E6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>Explain about the concept of multithreading in detail.</w:t>
            </w:r>
          </w:p>
          <w:p w14:paraId="612FCACD" w14:textId="25E8D6D2" w:rsidR="0074082C" w:rsidRDefault="006052E6" w:rsidP="006052E6">
            <w:pPr>
              <w:spacing w:after="0" w:line="240" w:lineRule="auto"/>
            </w:pPr>
            <w:r w:rsidRPr="00D452A6">
              <w:rPr>
                <w:rFonts w:ascii="Cambria" w:hAnsi="Cambria"/>
              </w:rPr>
              <w:t>Discuss about java beans in detail.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40121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15829C53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72AFD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91F4D" w14:textId="77777777" w:rsidR="0074082C" w:rsidRDefault="001A4C0E">
            <w:pPr>
              <w:pStyle w:val="Cell"/>
            </w:pPr>
            <w:r>
              <w:t>6</w:t>
            </w:r>
          </w:p>
        </w:tc>
      </w:tr>
      <w:tr w:rsidR="0074082C" w14:paraId="43C12147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3DD57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F2D7E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07D53CF0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666D9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48CAA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3CB175AE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F7B3D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7818B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613B99AE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C7949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5E6FF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53A09701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38845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93A9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639A9846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DEEAF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A89F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C1E07D1" w14:textId="77777777">
        <w:trPr>
          <w:divId w:val="214017624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09856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0EC17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6077450A" w14:textId="77777777">
        <w:trPr>
          <w:divId w:val="2140176240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ED87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3D4C1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5C36E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75291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6F2E8904" w14:textId="77777777">
        <w:trPr>
          <w:divId w:val="214017624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06B9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C93B0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AAF3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18B0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9CA7518" w14:textId="77777777">
        <w:trPr>
          <w:divId w:val="214017624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B4E9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40074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2420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B36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3FA24A3" w14:textId="77777777">
        <w:trPr>
          <w:divId w:val="214017624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ADFE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D6880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EFBC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EA05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0C80686" w14:textId="77777777">
        <w:trPr>
          <w:divId w:val="2140176240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C64CB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3A906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24AF1720" w14:textId="77777777" w:rsidR="0074082C" w:rsidRDefault="001A4C0E">
      <w:r>
        <w:t> </w:t>
      </w:r>
    </w:p>
    <w:p w14:paraId="6C16F54C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Q26.1 or 26.2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2554A0C3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018C0" w14:textId="77777777" w:rsidR="006052E6" w:rsidRDefault="006052E6">
            <w:pPr>
              <w:pStyle w:val="Cell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 xml:space="preserve">Create a class Student with regno, name, dept and college as members and necessary methods. Create another class and instantiate objects for the </w:t>
            </w:r>
            <w:proofErr w:type="gramStart"/>
            <w:r w:rsidRPr="00D452A6">
              <w:rPr>
                <w:rFonts w:ascii="Cambria" w:hAnsi="Cambria"/>
              </w:rPr>
              <w:t>Student</w:t>
            </w:r>
            <w:proofErr w:type="gramEnd"/>
            <w:r w:rsidRPr="00D452A6">
              <w:rPr>
                <w:rFonts w:ascii="Cambria" w:hAnsi="Cambria"/>
              </w:rPr>
              <w:t xml:space="preserve"> class to perform exam result analysis.</w:t>
            </w:r>
          </w:p>
          <w:p w14:paraId="400A8C90" w14:textId="77777777" w:rsidR="006052E6" w:rsidRPr="00E70904" w:rsidRDefault="006052E6" w:rsidP="006052E6">
            <w:pPr>
              <w:spacing w:after="0" w:line="240" w:lineRule="auto"/>
              <w:rPr>
                <w:rFonts w:ascii="Cambria" w:hAnsi="Cambria"/>
              </w:rPr>
            </w:pPr>
            <w:r w:rsidRPr="00E70904">
              <w:rPr>
                <w:rFonts w:ascii="Cambria" w:hAnsi="Cambria"/>
              </w:rPr>
              <w:t xml:space="preserve">Write Short notes </w:t>
            </w:r>
            <w:proofErr w:type="gramStart"/>
            <w:r w:rsidRPr="00E70904">
              <w:rPr>
                <w:rFonts w:ascii="Cambria" w:hAnsi="Cambria"/>
              </w:rPr>
              <w:t>on:-</w:t>
            </w:r>
            <w:proofErr w:type="gramEnd"/>
          </w:p>
          <w:p w14:paraId="6FBF34F2" w14:textId="77777777" w:rsidR="006052E6" w:rsidRPr="00E70904" w:rsidRDefault="006052E6" w:rsidP="006052E6">
            <w:pPr>
              <w:spacing w:after="0" w:line="240" w:lineRule="auto"/>
              <w:rPr>
                <w:rFonts w:ascii="Cambria" w:hAnsi="Cambria"/>
              </w:rPr>
            </w:pPr>
            <w:r w:rsidRPr="00E70904">
              <w:rPr>
                <w:rFonts w:ascii="Cambria" w:hAnsi="Cambria"/>
              </w:rPr>
              <w:t>a) Data Abstraction</w:t>
            </w:r>
          </w:p>
          <w:p w14:paraId="155F1071" w14:textId="77777777" w:rsidR="006052E6" w:rsidRPr="00E70904" w:rsidRDefault="006052E6" w:rsidP="006052E6">
            <w:pPr>
              <w:spacing w:after="0" w:line="240" w:lineRule="auto"/>
              <w:rPr>
                <w:rFonts w:ascii="Cambria" w:hAnsi="Cambria"/>
              </w:rPr>
            </w:pPr>
            <w:r w:rsidRPr="00E70904">
              <w:rPr>
                <w:rFonts w:ascii="Cambria" w:hAnsi="Cambria"/>
              </w:rPr>
              <w:t>b) Data Encapsulation</w:t>
            </w:r>
          </w:p>
          <w:p w14:paraId="7B068182" w14:textId="77777777" w:rsidR="006052E6" w:rsidRPr="00E70904" w:rsidRDefault="006052E6" w:rsidP="006052E6">
            <w:pPr>
              <w:spacing w:after="0" w:line="240" w:lineRule="auto"/>
              <w:rPr>
                <w:rFonts w:ascii="Cambria" w:hAnsi="Cambria"/>
              </w:rPr>
            </w:pPr>
            <w:r w:rsidRPr="00E70904">
              <w:rPr>
                <w:rFonts w:ascii="Cambria" w:hAnsi="Cambria"/>
              </w:rPr>
              <w:t>c) Inheritance</w:t>
            </w:r>
          </w:p>
          <w:p w14:paraId="2C0923AD" w14:textId="023AA06E" w:rsidR="0074082C" w:rsidRDefault="006052E6" w:rsidP="006052E6">
            <w:pPr>
              <w:pStyle w:val="Cell"/>
            </w:pPr>
            <w:r w:rsidRPr="00E70904">
              <w:rPr>
                <w:rFonts w:ascii="Cambria" w:hAnsi="Cambria"/>
              </w:rPr>
              <w:t>d) Polymorphism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A6794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2204F76D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82664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5A417" w14:textId="77777777" w:rsidR="0074082C" w:rsidRDefault="001A4C0E">
            <w:pPr>
              <w:pStyle w:val="Cell"/>
            </w:pPr>
            <w:r>
              <w:t>10</w:t>
            </w:r>
          </w:p>
        </w:tc>
      </w:tr>
      <w:tr w:rsidR="0074082C" w14:paraId="6F0BCB6F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4C7BF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FB83C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2E1FF0AA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8420F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B001C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1CDA75A7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06FF8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43824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5D68E84F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04078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5EE6F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0E325ED1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507E7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CDD4C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7DBD70E0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C1FDE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F4B0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34F81B4" w14:textId="77777777">
        <w:trPr>
          <w:divId w:val="163001756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049F8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28E08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E4581F6" w14:textId="77777777">
        <w:trPr>
          <w:divId w:val="1630017569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FA41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6EE0E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777E9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003FB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7DD0C49E" w14:textId="77777777">
        <w:trPr>
          <w:divId w:val="163001756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782A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CE530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1411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A392F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D2C6AE1" w14:textId="77777777">
        <w:trPr>
          <w:divId w:val="163001756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3EE0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FCD3A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0EA8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15F2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6C869BD" w14:textId="77777777">
        <w:trPr>
          <w:divId w:val="163001756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D226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E0CD4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F166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C45A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2C5D3CD" w14:textId="77777777">
        <w:trPr>
          <w:divId w:val="1630017569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D443C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FA410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A5B3F14" w14:textId="77777777" w:rsidR="0074082C" w:rsidRDefault="001A4C0E">
      <w:r>
        <w:t> </w:t>
      </w:r>
    </w:p>
    <w:p w14:paraId="798FD9C6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Q27.1 or 27.2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1F95A3B8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1110E" w14:textId="77777777" w:rsidR="006052E6" w:rsidRPr="00D452A6" w:rsidRDefault="006052E6" w:rsidP="006052E6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>What are the different ways to access package from another package? Explain with an example.</w:t>
            </w:r>
          </w:p>
          <w:p w14:paraId="3B52F3FC" w14:textId="77777777" w:rsidR="0074082C" w:rsidRDefault="0074082C">
            <w:pPr>
              <w:pStyle w:val="Cell"/>
            </w:pPr>
          </w:p>
          <w:p w14:paraId="166DE69A" w14:textId="0A2F6B57" w:rsidR="0074082C" w:rsidRDefault="006052E6" w:rsidP="006052E6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452A6">
              <w:rPr>
                <w:rFonts w:ascii="Cambria" w:hAnsi="Cambria"/>
              </w:rPr>
              <w:t xml:space="preserve">Write a </w:t>
            </w:r>
            <w:proofErr w:type="gramStart"/>
            <w:r w:rsidRPr="00D452A6">
              <w:rPr>
                <w:rFonts w:ascii="Cambria" w:hAnsi="Cambria"/>
              </w:rPr>
              <w:t>java  program</w:t>
            </w:r>
            <w:proofErr w:type="gramEnd"/>
            <w:r w:rsidRPr="00D452A6">
              <w:rPr>
                <w:rFonts w:ascii="Cambria" w:hAnsi="Cambria"/>
              </w:rPr>
              <w:t xml:space="preserve"> to</w:t>
            </w:r>
            <w:r w:rsidRPr="00D452A6">
              <w:rPr>
                <w:rFonts w:ascii="Cambria" w:hAnsi="Cambria"/>
              </w:rPr>
              <w:br/>
              <w:t xml:space="preserve">a) To Compare between two strings.  </w:t>
            </w:r>
            <w:r w:rsidRPr="00D452A6">
              <w:rPr>
                <w:rFonts w:ascii="Cambria" w:hAnsi="Cambria"/>
              </w:rPr>
              <w:br/>
              <w:t>b) To search a word inside a string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45460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6120B8B4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69033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6E3DF" w14:textId="77777777" w:rsidR="0074082C" w:rsidRDefault="001A4C0E">
            <w:pPr>
              <w:pStyle w:val="Cell"/>
            </w:pPr>
            <w:r>
              <w:t>10</w:t>
            </w:r>
          </w:p>
        </w:tc>
      </w:tr>
      <w:tr w:rsidR="0074082C" w14:paraId="50BC0E57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AB14D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09DA2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5F80FA0C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F0C2D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2FBC0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16B85C32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57D97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004E3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79B721E3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5BAF0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15BB0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07EE6620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BEF17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FEEF1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44E26428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09F02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0F13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23224B7" w14:textId="77777777">
        <w:trPr>
          <w:divId w:val="112585258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92D92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6081E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57CF0F9" w14:textId="77777777">
        <w:trPr>
          <w:divId w:val="1125852582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754B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93729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5FB76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C8FFE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69740AD7" w14:textId="77777777">
        <w:trPr>
          <w:divId w:val="112585258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30E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32EAC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23B0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02EE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13AFF47" w14:textId="77777777">
        <w:trPr>
          <w:divId w:val="112585258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0B96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5F326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DB1E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EAE2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AD77374" w14:textId="77777777">
        <w:trPr>
          <w:divId w:val="112585258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0381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4700C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B3DD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07E3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00F45A0" w14:textId="77777777">
        <w:trPr>
          <w:divId w:val="1125852582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4F0B3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2C869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14EEF11B" w14:textId="77777777" w:rsidR="0074082C" w:rsidRDefault="001A4C0E">
      <w:r>
        <w:t> </w:t>
      </w:r>
    </w:p>
    <w:p w14:paraId="2DA45487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Q28.1 or 28.2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17081419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0682A" w14:textId="77777777" w:rsidR="00474534" w:rsidRPr="00D452A6" w:rsidRDefault="00474534" w:rsidP="00474534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 xml:space="preserve">Briefly explain </w:t>
            </w:r>
            <w:proofErr w:type="gramStart"/>
            <w:r w:rsidRPr="00D452A6">
              <w:rPr>
                <w:rFonts w:ascii="Cambria" w:hAnsi="Cambria"/>
              </w:rPr>
              <w:t>about  the</w:t>
            </w:r>
            <w:proofErr w:type="gramEnd"/>
            <w:r w:rsidRPr="00D452A6">
              <w:rPr>
                <w:rFonts w:ascii="Cambria" w:hAnsi="Cambria"/>
              </w:rPr>
              <w:t xml:space="preserve">  Output stream </w:t>
            </w:r>
            <w:proofErr w:type="gramStart"/>
            <w:r w:rsidRPr="00D452A6">
              <w:rPr>
                <w:rFonts w:ascii="Cambria" w:hAnsi="Cambria"/>
              </w:rPr>
              <w:t>hierarchy  in</w:t>
            </w:r>
            <w:proofErr w:type="gramEnd"/>
            <w:r w:rsidRPr="00D452A6">
              <w:rPr>
                <w:rFonts w:ascii="Cambria" w:hAnsi="Cambria"/>
              </w:rPr>
              <w:t xml:space="preserve"> Java with an example program.</w:t>
            </w:r>
          </w:p>
          <w:p w14:paraId="4FB15C5D" w14:textId="05C9B5F9" w:rsidR="0074082C" w:rsidRDefault="00474534" w:rsidP="00474534">
            <w:pPr>
              <w:spacing w:after="0" w:line="240" w:lineRule="auto"/>
            </w:pPr>
            <w:r w:rsidRPr="00D452A6">
              <w:rPr>
                <w:rFonts w:ascii="Cambria" w:hAnsi="Cambria"/>
              </w:rPr>
              <w:t>Define AWT. Explain about the hierarchy of Java AWT classes in detail with an example program.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143EF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0D1525CE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7C89E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81E74" w14:textId="77777777" w:rsidR="0074082C" w:rsidRDefault="001A4C0E">
            <w:pPr>
              <w:pStyle w:val="Cell"/>
            </w:pPr>
            <w:r>
              <w:t>10</w:t>
            </w:r>
          </w:p>
        </w:tc>
      </w:tr>
      <w:tr w:rsidR="0074082C" w14:paraId="0837F7D9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80542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EA25F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3D4EFB87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BF182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CF27A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5FD5F363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42F48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68A57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23BAE5F6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6F741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4DBC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39D74B28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4DED7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5BB18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7E552EC3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B034B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A0BD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32E5107" w14:textId="77777777">
        <w:trPr>
          <w:divId w:val="190980281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FF21E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8255E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3A65E028" w14:textId="77777777">
        <w:trPr>
          <w:divId w:val="1909802810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7572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661CE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30D5B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416A7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22817510" w14:textId="77777777">
        <w:trPr>
          <w:divId w:val="190980281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5300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15489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508A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AA6E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25F075F" w14:textId="77777777">
        <w:trPr>
          <w:divId w:val="190980281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4A06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B8FF4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E3E0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BFA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4319216" w14:textId="77777777">
        <w:trPr>
          <w:divId w:val="190980281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A91D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9C623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30F2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9EF6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1EFA2FE" w14:textId="77777777">
        <w:trPr>
          <w:divId w:val="1909802810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5020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4B851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314C9A27" w14:textId="77777777" w:rsidR="0074082C" w:rsidRDefault="001A4C0E">
      <w:r>
        <w:t> </w:t>
      </w:r>
    </w:p>
    <w:p w14:paraId="62C2A6A1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Q29.1 or 29.2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2A76743F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9D30" w14:textId="77777777" w:rsidR="00474534" w:rsidRPr="00D452A6" w:rsidRDefault="00474534" w:rsidP="00474534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>Explain in detail about the Model-View-Controller design pattern</w:t>
            </w:r>
          </w:p>
          <w:p w14:paraId="0EDB469F" w14:textId="7CEEDEAB" w:rsidR="0074082C" w:rsidRDefault="00474534" w:rsidP="00474534">
            <w:pPr>
              <w:spacing w:after="0" w:line="240" w:lineRule="auto"/>
            </w:pPr>
            <w:r w:rsidRPr="00D452A6">
              <w:rPr>
                <w:rFonts w:ascii="Cambria" w:hAnsi="Cambria"/>
              </w:rPr>
              <w:t>Discuss about Applet, and its life cycle along with an example program.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0F6BD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1AA8E3E2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66896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6F1DA" w14:textId="77777777" w:rsidR="0074082C" w:rsidRDefault="001A4C0E">
            <w:pPr>
              <w:pStyle w:val="Cell"/>
            </w:pPr>
            <w:r>
              <w:t>10</w:t>
            </w:r>
          </w:p>
        </w:tc>
      </w:tr>
      <w:tr w:rsidR="0074082C" w14:paraId="4B5BA0DF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B049B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C8E4A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05BBBBFC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76BBF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D44F9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1AA07638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75684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EC0A0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3A25B6ED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40FBF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CDE38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14071538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77EDC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AA133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3703AA8B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5CA33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B03F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2238A1F" w14:textId="77777777">
        <w:trPr>
          <w:divId w:val="171233701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2567D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CB188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0C1DE3FE" w14:textId="77777777">
        <w:trPr>
          <w:divId w:val="1712337018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6875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2609C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0F1E7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CEB5C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583EF497" w14:textId="77777777">
        <w:trPr>
          <w:divId w:val="171233701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04A4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AEA6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20D1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C1B4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A6DE43C" w14:textId="77777777">
        <w:trPr>
          <w:divId w:val="171233701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A2C7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94C8B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A2C8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AA16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CB70482" w14:textId="77777777">
        <w:trPr>
          <w:divId w:val="171233701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9B9C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9A573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CD43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5241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2D8191E" w14:textId="77777777">
        <w:trPr>
          <w:divId w:val="1712337018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4F43A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A186E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7484F9D" w14:textId="77777777" w:rsidR="0074082C" w:rsidRDefault="001A4C0E">
      <w:r>
        <w:t> </w:t>
      </w:r>
    </w:p>
    <w:p w14:paraId="0C233153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Q30.1 or 30.2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85"/>
        <w:gridCol w:w="4182"/>
        <w:gridCol w:w="981"/>
      </w:tblGrid>
      <w:tr w:rsidR="0074082C" w14:paraId="37036590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E20B8" w14:textId="77777777" w:rsidR="00E32B3F" w:rsidRPr="00D452A6" w:rsidRDefault="00E32B3F" w:rsidP="00E32B3F">
            <w:pPr>
              <w:spacing w:after="0" w:line="240" w:lineRule="auto"/>
              <w:rPr>
                <w:rFonts w:ascii="Cambria" w:hAnsi="Cambria"/>
              </w:rPr>
            </w:pPr>
            <w:r w:rsidRPr="00D452A6">
              <w:rPr>
                <w:rFonts w:ascii="Cambria" w:hAnsi="Cambria"/>
              </w:rPr>
              <w:t>Write a Client - Server Program using Socket Programming in Java</w:t>
            </w:r>
          </w:p>
          <w:p w14:paraId="63AA919C" w14:textId="5C10BF8C" w:rsidR="0074082C" w:rsidRDefault="00E32B3F" w:rsidP="00E32B3F">
            <w:pPr>
              <w:spacing w:after="0" w:line="240" w:lineRule="auto"/>
            </w:pPr>
            <w:r w:rsidRPr="00D452A6">
              <w:rPr>
                <w:rFonts w:ascii="Cambria" w:hAnsi="Cambria"/>
              </w:rPr>
              <w:t>What is multithreading? Explain with a sample program.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0F5D3" w14:textId="77777777" w:rsidR="0074082C" w:rsidRDefault="001A4C0E">
            <w:pPr>
              <w:pStyle w:val="QFType"/>
            </w:pPr>
            <w:r>
              <w:t>ES</w:t>
            </w:r>
          </w:p>
        </w:tc>
      </w:tr>
      <w:tr w:rsidR="0074082C" w14:paraId="3DB7B520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C0AD9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8EFE4" w14:textId="77777777" w:rsidR="0074082C" w:rsidRDefault="001A4C0E">
            <w:pPr>
              <w:pStyle w:val="Cell"/>
            </w:pPr>
            <w:r>
              <w:t>10</w:t>
            </w:r>
          </w:p>
        </w:tc>
      </w:tr>
      <w:tr w:rsidR="0074082C" w14:paraId="00C69C78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C6869" w14:textId="77777777" w:rsidR="0074082C" w:rsidRDefault="001A4C0E">
            <w:pPr>
              <w:pStyle w:val="TableRowHead"/>
              <w:jc w:val="right"/>
            </w:pPr>
            <w:r>
              <w:t>Response format: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E718B" w14:textId="77777777" w:rsidR="0074082C" w:rsidRDefault="001A4C0E">
            <w:pPr>
              <w:pStyle w:val="Cell"/>
            </w:pPr>
            <w:r>
              <w:t>HTML editor</w:t>
            </w:r>
          </w:p>
        </w:tc>
      </w:tr>
      <w:tr w:rsidR="0074082C" w14:paraId="3D7B0C34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D5932" w14:textId="77777777" w:rsidR="0074082C" w:rsidRDefault="001A4C0E">
            <w:pPr>
              <w:pStyle w:val="TableRowHead"/>
              <w:jc w:val="right"/>
            </w:pPr>
            <w:r>
              <w:t>Require text: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3B672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7655E307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00A19" w14:textId="77777777" w:rsidR="0074082C" w:rsidRDefault="001A4C0E">
            <w:pPr>
              <w:pStyle w:val="TableRowHead"/>
              <w:jc w:val="right"/>
            </w:pPr>
            <w:r>
              <w:t>Input box size: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02771" w14:textId="77777777" w:rsidR="0074082C" w:rsidRDefault="001A4C0E">
            <w:pPr>
              <w:pStyle w:val="Cell"/>
            </w:pPr>
            <w:r>
              <w:t>15</w:t>
            </w:r>
          </w:p>
        </w:tc>
      </w:tr>
      <w:tr w:rsidR="0074082C" w14:paraId="1B41814E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38099" w14:textId="77777777" w:rsidR="0074082C" w:rsidRDefault="001A4C0E">
            <w:pPr>
              <w:pStyle w:val="TableRowHead"/>
              <w:jc w:val="right"/>
            </w:pPr>
            <w:r>
              <w:t>Allow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94D91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4F390E20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A47B5" w14:textId="77777777" w:rsidR="0074082C" w:rsidRDefault="001A4C0E">
            <w:pPr>
              <w:pStyle w:val="TableRowHead"/>
              <w:jc w:val="right"/>
            </w:pPr>
            <w:r>
              <w:t>Require attachments: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DB157" w14:textId="77777777" w:rsidR="0074082C" w:rsidRDefault="001A4C0E">
            <w:pPr>
              <w:pStyle w:val="Cell"/>
            </w:pPr>
            <w:r>
              <w:t>0</w:t>
            </w:r>
          </w:p>
        </w:tc>
      </w:tr>
      <w:tr w:rsidR="0074082C" w14:paraId="6F92C0F5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FD251" w14:textId="77777777" w:rsidR="0074082C" w:rsidRDefault="001A4C0E">
            <w:pPr>
              <w:pStyle w:val="TableRowHead"/>
              <w:jc w:val="right"/>
            </w:pPr>
            <w:r>
              <w:t>Accepted file types: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44E7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FE27C95" w14:textId="77777777">
        <w:trPr>
          <w:divId w:val="17103792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16AC4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9D379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58A94893" w14:textId="77777777">
        <w:trPr>
          <w:divId w:val="1710379228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23FB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406D0" w14:textId="77777777" w:rsidR="0074082C" w:rsidRDefault="001A4C0E">
            <w:pPr>
              <w:pStyle w:val="TableHead"/>
            </w:pPr>
            <w:r>
              <w:t>Response template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6022E" w14:textId="77777777" w:rsidR="0074082C" w:rsidRDefault="001A4C0E">
            <w:pPr>
              <w:pStyle w:val="TableHead"/>
            </w:pPr>
            <w:r>
              <w:t>Information for graders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E3D10" w14:textId="77777777" w:rsidR="0074082C" w:rsidRDefault="001A4C0E">
            <w:pPr>
              <w:pStyle w:val="TableHead"/>
            </w:pPr>
            <w:r>
              <w:t> </w:t>
            </w:r>
          </w:p>
        </w:tc>
      </w:tr>
      <w:tr w:rsidR="0074082C" w14:paraId="4A2583AE" w14:textId="77777777">
        <w:trPr>
          <w:divId w:val="17103792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21E3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D8508" w14:textId="77777777" w:rsidR="0074082C" w:rsidRDefault="001A4C0E">
            <w:pPr>
              <w:pStyle w:val="Cell"/>
            </w:pPr>
            <w:r>
              <w:t>Any text entered here will be displayed in the response input box when a new attempt at the question starts.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5838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2F8F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EE64360" w14:textId="77777777">
        <w:trPr>
          <w:divId w:val="17103792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9784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86CB2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EE34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0C80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D6A70AA" w14:textId="77777777">
        <w:trPr>
          <w:divId w:val="17103792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3B8B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2A558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DD86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4443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E6184C9" w14:textId="77777777">
        <w:trPr>
          <w:divId w:val="1710379228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0EC72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a response of a file upload and/or online text. This must then be graded manually.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B9E38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E3006EF" w14:textId="77777777" w:rsidR="0074082C" w:rsidRDefault="001A4C0E">
      <w:r>
        <w:t> </w:t>
      </w:r>
    </w:p>
    <w:p w14:paraId="7386EF97" w14:textId="3A1EDCA2" w:rsidR="0074082C" w:rsidRDefault="005133BC">
      <w:pPr>
        <w:pStyle w:val="Heading2"/>
        <w:rPr>
          <w:rFonts w:eastAsia="Times New Roman"/>
        </w:rPr>
      </w:pPr>
      <w:r>
        <w:rPr>
          <w:rFonts w:eastAsia="Times New Roman"/>
        </w:rPr>
        <w:t>Q</w:t>
      </w:r>
      <w:r w:rsidR="001A4C0E">
        <w:rPr>
          <w:rFonts w:eastAsia="Times New Roman"/>
        </w:rPr>
        <w:t>13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6E6A24F7" w14:textId="77777777">
        <w:trPr>
          <w:divId w:val="205010988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25BDC" w14:textId="09A28040" w:rsidR="0074082C" w:rsidRDefault="005133BC" w:rsidP="005133BC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 xml:space="preserve">The following specifies the advantages of It is lightweight. It supports a pluggable look and </w:t>
            </w:r>
            <w:proofErr w:type="gramStart"/>
            <w:r w:rsidRPr="006A2DBA">
              <w:rPr>
                <w:rFonts w:ascii="Cambria" w:hAnsi="Cambria"/>
              </w:rPr>
              <w:t>feel</w:t>
            </w:r>
            <w:proofErr w:type="gramEnd"/>
            <w:r w:rsidRPr="006A2DBA">
              <w:rPr>
                <w:rFonts w:ascii="Cambria" w:hAnsi="Cambria"/>
              </w:rPr>
              <w:t>. It follows MVC (Model View Controller) architecture.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ABEE4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2B2AE00F" w14:textId="77777777">
        <w:trPr>
          <w:divId w:val="205010988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90665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75BD5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3710A0BB" w14:textId="77777777">
        <w:trPr>
          <w:divId w:val="205010988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26595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FDF91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0755DA1F" w14:textId="77777777">
        <w:trPr>
          <w:divId w:val="205010988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304B9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8D810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005FD107" w14:textId="77777777">
        <w:trPr>
          <w:divId w:val="205010988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D97EE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A2F92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77DC3FF8" w14:textId="77777777">
        <w:trPr>
          <w:divId w:val="205010988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2BCFA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AEF1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707D62F3" w14:textId="77777777">
        <w:trPr>
          <w:divId w:val="2050109885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F0700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C7939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33A99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BF6F2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2DAB10DA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9F79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C4AAC" w14:textId="6AB561B1" w:rsidR="0074082C" w:rsidRDefault="005133BC">
            <w:pPr>
              <w:pStyle w:val="Cell"/>
            </w:pPr>
            <w:r w:rsidRPr="006A2DBA">
              <w:rPr>
                <w:rFonts w:ascii="Cambria" w:hAnsi="Cambria"/>
              </w:rPr>
              <w:t>Swing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99B20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0F105" w14:textId="6FA39B24" w:rsidR="0074082C" w:rsidRDefault="000C5D27">
            <w:pPr>
              <w:pStyle w:val="QFGrade"/>
            </w:pPr>
            <w:r>
              <w:t>100</w:t>
            </w:r>
          </w:p>
        </w:tc>
      </w:tr>
      <w:tr w:rsidR="0074082C" w14:paraId="772410C2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25257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D9099" w14:textId="635DECA2" w:rsidR="0074082C" w:rsidRDefault="005133BC">
            <w:pPr>
              <w:pStyle w:val="Cell"/>
            </w:pPr>
            <w:r w:rsidRPr="006A2DBA">
              <w:rPr>
                <w:rFonts w:ascii="Cambria" w:hAnsi="Cambria"/>
              </w:rPr>
              <w:t>AWT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111E0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7A57A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1082115D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3E1B5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6A0B7" w14:textId="476EF99C" w:rsidR="0074082C" w:rsidRDefault="005133BC">
            <w:pPr>
              <w:pStyle w:val="Cell"/>
            </w:pPr>
            <w:r w:rsidRPr="006A2DBA">
              <w:rPr>
                <w:rFonts w:ascii="Cambria" w:hAnsi="Cambria"/>
              </w:rPr>
              <w:t>Both A &amp; B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05CA8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F5A25" w14:textId="3F521ACE" w:rsidR="0074082C" w:rsidRDefault="000C5D27">
            <w:pPr>
              <w:pStyle w:val="QFGrade"/>
            </w:pPr>
            <w:r>
              <w:t>0</w:t>
            </w:r>
          </w:p>
        </w:tc>
      </w:tr>
      <w:tr w:rsidR="0074082C" w14:paraId="7245BD0D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0E10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64F0C" w14:textId="05F3C8C5" w:rsidR="0074082C" w:rsidRDefault="005133BC">
            <w:pPr>
              <w:pStyle w:val="Cell"/>
            </w:pPr>
            <w:r w:rsidRPr="006A2DBA">
              <w:rPr>
                <w:rFonts w:ascii="Cambria" w:hAnsi="Cambria"/>
              </w:rPr>
              <w:t>None of the above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32FFD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4D254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44DEC22E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2821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4F189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2FE7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A0CE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D2B17E7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C2FA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C3A49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4D398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6363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50C9CF3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0C1A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2CBA2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AF21F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7B2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1FC5102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DF3F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419F9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552D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8568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6721FB9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C9D0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0230E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D94F1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7DEF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76A5B6F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7BC4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E8884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82DE9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6042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AB6F525" w14:textId="77777777">
        <w:trPr>
          <w:divId w:val="205010988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2703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6CA7D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2EA3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FFA6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7522147" w14:textId="77777777">
        <w:trPr>
          <w:divId w:val="2050109885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78C91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887E4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74D36666" w14:textId="77777777" w:rsidR="0074082C" w:rsidRDefault="001A4C0E">
      <w:r>
        <w:t> </w:t>
      </w:r>
    </w:p>
    <w:p w14:paraId="6D0C4D70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6EF25532" w14:textId="77777777">
        <w:trPr>
          <w:divId w:val="193635491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3C198" w14:textId="360189E3" w:rsidR="0074082C" w:rsidRDefault="00012568" w:rsidP="00012568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Java is a ___ programming language.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69A19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513C90B2" w14:textId="77777777">
        <w:trPr>
          <w:divId w:val="193635491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B4E22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148A3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1C8101EB" w14:textId="77777777">
        <w:trPr>
          <w:divId w:val="193635491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7E3B1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6CDC6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6EA045F6" w14:textId="77777777">
        <w:trPr>
          <w:divId w:val="193635491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357CF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C65F4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29BC33A0" w14:textId="77777777">
        <w:trPr>
          <w:divId w:val="193635491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8E62E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33746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0D139C05" w14:textId="77777777">
        <w:trPr>
          <w:divId w:val="193635491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47A2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9E8C5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B769682" w14:textId="77777777">
        <w:trPr>
          <w:divId w:val="1936354916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5261C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3E627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121CF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AF285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58DDD38F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8C9E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754A0" w14:textId="46108BF7" w:rsidR="0074082C" w:rsidRDefault="00012568">
            <w:pPr>
              <w:pStyle w:val="Cell"/>
            </w:pPr>
            <w:r w:rsidRPr="006A2DBA">
              <w:rPr>
                <w:rFonts w:ascii="Cambria" w:hAnsi="Cambria"/>
              </w:rPr>
              <w:t>Functional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65B90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36A32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2A2B09FA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9F52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EE211" w14:textId="3011C7B6" w:rsidR="0074082C" w:rsidRDefault="00012568" w:rsidP="00012568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Object-Oriented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35430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156C9" w14:textId="2BC30B50" w:rsidR="0074082C" w:rsidRDefault="00012568">
            <w:pPr>
              <w:pStyle w:val="QFGrade"/>
            </w:pPr>
            <w:r>
              <w:t>100</w:t>
            </w:r>
          </w:p>
        </w:tc>
      </w:tr>
      <w:tr w:rsidR="0074082C" w14:paraId="61E8C1B7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A950F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5471B" w14:textId="7F53DFC3" w:rsidR="0074082C" w:rsidRDefault="00012568" w:rsidP="00012568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Theoretical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58471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6AE47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4AEA5C64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C8736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BF484" w14:textId="28F12319" w:rsidR="0074082C" w:rsidRDefault="00012568">
            <w:pPr>
              <w:pStyle w:val="Cell"/>
            </w:pPr>
            <w:r w:rsidRPr="006A2DBA">
              <w:rPr>
                <w:rFonts w:ascii="Cambria" w:hAnsi="Cambria"/>
              </w:rPr>
              <w:t>All the above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033E3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34D55" w14:textId="312248C6" w:rsidR="0074082C" w:rsidRDefault="00012568">
            <w:pPr>
              <w:pStyle w:val="QFGrade"/>
            </w:pPr>
            <w:r>
              <w:t>0</w:t>
            </w:r>
          </w:p>
        </w:tc>
      </w:tr>
      <w:tr w:rsidR="0074082C" w14:paraId="1C0149B0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7501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8FC3F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1A79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7609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A1323D0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4ADB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84774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9F333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3BF0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D8FE14D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1C0F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4E533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9C013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A7DF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CF133F8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2F5A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6E7BA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9F2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AEADF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644C866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38B7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9E397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CFAC4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CDBB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2C18A93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8EC9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A0AAA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80E79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0156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7AA8C95" w14:textId="77777777">
        <w:trPr>
          <w:divId w:val="193635491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DFCC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7FE51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44BF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2CA6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F327C2E" w14:textId="77777777">
        <w:trPr>
          <w:divId w:val="1936354916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00372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12C04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ED2CBAC" w14:textId="77777777" w:rsidR="0074082C" w:rsidRDefault="001A4C0E">
      <w:r>
        <w:t> </w:t>
      </w:r>
    </w:p>
    <w:p w14:paraId="57DC72F4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Q10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0D770559" w14:textId="77777777">
        <w:trPr>
          <w:divId w:val="178527024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E2F1" w14:textId="1AAEA3B6" w:rsidR="0074082C" w:rsidRDefault="00C9324F" w:rsidP="00C9324F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What does AWT stands for?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90B66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6F276FD1" w14:textId="77777777">
        <w:trPr>
          <w:divId w:val="178527024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4F123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3A256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33D118D8" w14:textId="77777777">
        <w:trPr>
          <w:divId w:val="178527024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99611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EFA32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79A3172F" w14:textId="77777777">
        <w:trPr>
          <w:divId w:val="178527024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2F7A6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38BB3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325BCEB7" w14:textId="77777777">
        <w:trPr>
          <w:divId w:val="178527024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D5905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BA81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03FAE833" w14:textId="77777777">
        <w:trPr>
          <w:divId w:val="178527024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61E6C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9C3D6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48D86F38" w14:textId="77777777">
        <w:trPr>
          <w:divId w:val="1785270244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A9EF4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0D9D8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22031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9C0DB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0E499EAB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F9322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C4662" w14:textId="5AE5C94F" w:rsidR="0074082C" w:rsidRDefault="00C9324F">
            <w:pPr>
              <w:pStyle w:val="Cell"/>
            </w:pPr>
            <w:r w:rsidRPr="006A2DBA">
              <w:rPr>
                <w:rFonts w:ascii="Cambria" w:hAnsi="Cambria"/>
              </w:rPr>
              <w:t>All Window Tools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4FEEF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4EECB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2923E4FD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8AD16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4E9DB" w14:textId="69DE3A3F" w:rsidR="0074082C" w:rsidRDefault="00C9324F">
            <w:pPr>
              <w:pStyle w:val="Cell"/>
            </w:pPr>
            <w:r w:rsidRPr="006A2DBA">
              <w:rPr>
                <w:rFonts w:ascii="Cambria" w:hAnsi="Cambria"/>
              </w:rPr>
              <w:t>All Writing Tools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C2743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B11BA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359468FE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47E46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D1E64" w14:textId="405EC2D9" w:rsidR="0074082C" w:rsidRDefault="00C9324F">
            <w:pPr>
              <w:pStyle w:val="Cell"/>
            </w:pPr>
            <w:r w:rsidRPr="006A2DBA">
              <w:rPr>
                <w:rFonts w:ascii="Cambria" w:hAnsi="Cambria"/>
              </w:rPr>
              <w:t>Abstract Window Toolkit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3CFCC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7AD6A" w14:textId="70A55EB4" w:rsidR="0074082C" w:rsidRDefault="00C9324F">
            <w:pPr>
              <w:pStyle w:val="QFGrade"/>
            </w:pPr>
            <w:r>
              <w:t>100</w:t>
            </w:r>
          </w:p>
        </w:tc>
      </w:tr>
      <w:tr w:rsidR="0074082C" w14:paraId="449ADBC9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C9591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2A57B" w14:textId="33FCE8CA" w:rsidR="0074082C" w:rsidRDefault="00C9324F">
            <w:pPr>
              <w:pStyle w:val="Cell"/>
            </w:pPr>
            <w:r w:rsidRPr="006A2DBA">
              <w:rPr>
                <w:rFonts w:ascii="Cambria" w:hAnsi="Cambria"/>
              </w:rPr>
              <w:t>Abstract Writing Toolkit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3364E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700EB" w14:textId="19FDD2DF" w:rsidR="0074082C" w:rsidRDefault="00C9324F">
            <w:pPr>
              <w:pStyle w:val="QFGrade"/>
            </w:pPr>
            <w:r>
              <w:t>0</w:t>
            </w:r>
          </w:p>
        </w:tc>
      </w:tr>
      <w:tr w:rsidR="0074082C" w14:paraId="79FC21B1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E928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7193B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FD96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33C4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67E1B0E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5827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A7F6B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71F90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29C2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FA9B9C0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09E1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7096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21137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B6C6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003F536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7E5E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B78A8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07F2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BB96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BBEFAF6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3085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39E6A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113D0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1DB1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3FECAC5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EA80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FF2EB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7294C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7E8E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F9A5EDB" w14:textId="77777777">
        <w:trPr>
          <w:divId w:val="178527024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5D42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82420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983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1955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8D701B6" w14:textId="77777777">
        <w:trPr>
          <w:divId w:val="1785270244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5B8E5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31204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1B69904A" w14:textId="77777777" w:rsidR="0074082C" w:rsidRDefault="001A4C0E">
      <w:r>
        <w:t> </w:t>
      </w:r>
    </w:p>
    <w:p w14:paraId="3BD1334F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Q11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31F2F2EB" w14:textId="77777777">
        <w:trPr>
          <w:divId w:val="24210475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A4207" w14:textId="2586C8C9" w:rsidR="0074082C" w:rsidRDefault="009E33AE" w:rsidP="009E33AE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Which of these is used to perform all input &amp; output operations in Java?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3E8B4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04734EAB" w14:textId="77777777">
        <w:trPr>
          <w:divId w:val="24210475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DFDAF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9F406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12BBCDEA" w14:textId="77777777">
        <w:trPr>
          <w:divId w:val="24210475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DAA58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E2F5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37215A9B" w14:textId="77777777">
        <w:trPr>
          <w:divId w:val="24210475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735B1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39D2B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2783C289" w14:textId="77777777">
        <w:trPr>
          <w:divId w:val="24210475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DB9F0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2E68E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78A7B46E" w14:textId="77777777">
        <w:trPr>
          <w:divId w:val="24210475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AB94C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33C93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623B1DFE" w14:textId="77777777">
        <w:trPr>
          <w:divId w:val="242104758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1E8DB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EEE01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D6B0B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02DD6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21282614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A7C6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3612B" w14:textId="0F4FF61D" w:rsidR="0074082C" w:rsidRDefault="009E33AE">
            <w:pPr>
              <w:pStyle w:val="Cell"/>
            </w:pPr>
            <w:r w:rsidRPr="006A2DBA">
              <w:rPr>
                <w:rFonts w:ascii="Cambria" w:hAnsi="Cambria"/>
              </w:rPr>
              <w:t>streams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3A215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DFC63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BB2CFDA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98504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0A353" w14:textId="75B753B7" w:rsidR="0074082C" w:rsidRDefault="009E33AE">
            <w:pPr>
              <w:pStyle w:val="Cell"/>
            </w:pPr>
            <w:r w:rsidRPr="006A2DBA">
              <w:rPr>
                <w:rFonts w:ascii="Cambria" w:hAnsi="Cambria"/>
              </w:rPr>
              <w:t>Variables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67BD3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90ADF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30D888D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C9291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FC39A" w14:textId="5F1B6908" w:rsidR="0074082C" w:rsidRDefault="009E33AE">
            <w:pPr>
              <w:pStyle w:val="Cell"/>
            </w:pPr>
            <w:r w:rsidRPr="006A2DBA">
              <w:rPr>
                <w:rFonts w:ascii="Cambria" w:hAnsi="Cambria"/>
              </w:rPr>
              <w:t>classes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FDF9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23664" w14:textId="1CACD84A" w:rsidR="0074082C" w:rsidRDefault="009E33AE">
            <w:pPr>
              <w:pStyle w:val="QFGrade"/>
            </w:pPr>
            <w:r>
              <w:t>100</w:t>
            </w:r>
          </w:p>
        </w:tc>
      </w:tr>
      <w:tr w:rsidR="0074082C" w14:paraId="2412FF2B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C4431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0E3C5" w14:textId="39EE8628" w:rsidR="0074082C" w:rsidRDefault="009E33AE">
            <w:pPr>
              <w:pStyle w:val="Cell"/>
            </w:pPr>
            <w:r w:rsidRPr="006A2DBA">
              <w:rPr>
                <w:rFonts w:ascii="Cambria" w:hAnsi="Cambria"/>
              </w:rPr>
              <w:t>Methods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ED07D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10FAC" w14:textId="0555B6D9" w:rsidR="0074082C" w:rsidRDefault="009E33AE">
            <w:pPr>
              <w:pStyle w:val="QFGrade"/>
            </w:pPr>
            <w:r>
              <w:t>0</w:t>
            </w:r>
          </w:p>
        </w:tc>
      </w:tr>
      <w:tr w:rsidR="0074082C" w14:paraId="672B7F03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3EB9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2BB74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E2DA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2C3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1217A3A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471C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EABE6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57C02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3305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ADF43C6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E50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01A5A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FB102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66A0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66A37AE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7CE9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DFBAE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D274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91CF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41BA74E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6EE5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28189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016E6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B3CE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F97A15C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E493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A657E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46F4F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F100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DC337B3" w14:textId="77777777">
        <w:trPr>
          <w:divId w:val="24210475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609C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222CF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E414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B381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8D6DAF8" w14:textId="77777777">
        <w:trPr>
          <w:divId w:val="242104758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C9F1B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07075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159B4B38" w14:textId="77777777" w:rsidR="0074082C" w:rsidRDefault="001A4C0E">
      <w:r>
        <w:t> </w:t>
      </w:r>
    </w:p>
    <w:p w14:paraId="01A155C6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2311A65E" w14:textId="77777777">
        <w:trPr>
          <w:divId w:val="122356425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449C6" w14:textId="46DB22BA" w:rsidR="0074082C" w:rsidRDefault="006562F5" w:rsidP="006562F5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What is an event in delegation event model used by Java programming language?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EF74B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5D58B7C0" w14:textId="77777777">
        <w:trPr>
          <w:divId w:val="122356425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8231F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862F2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788A9A5E" w14:textId="77777777">
        <w:trPr>
          <w:divId w:val="122356425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E38C9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55068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2211AA0A" w14:textId="77777777">
        <w:trPr>
          <w:divId w:val="122356425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0FA43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DCEC1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2882CD7D" w14:textId="77777777">
        <w:trPr>
          <w:divId w:val="122356425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51900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CE6E6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2742A01D" w14:textId="77777777">
        <w:trPr>
          <w:divId w:val="122356425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1F646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1A84E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01D9C8A3" w14:textId="77777777">
        <w:trPr>
          <w:divId w:val="1223564256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5420A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35ABD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CEE17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68B45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7B084A36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2BE47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A71F3" w14:textId="79B9A568" w:rsidR="0074082C" w:rsidRDefault="006562F5">
            <w:pPr>
              <w:pStyle w:val="Cell"/>
            </w:pPr>
            <w:r w:rsidRPr="006A2DBA">
              <w:rPr>
                <w:rFonts w:ascii="Cambria" w:hAnsi="Cambria"/>
              </w:rPr>
              <w:t>An event is an object that describes a state change in a source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2650D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B5B3E" w14:textId="140F5F87" w:rsidR="0074082C" w:rsidRDefault="00F24A69">
            <w:pPr>
              <w:pStyle w:val="QFGrade"/>
            </w:pPr>
            <w:r>
              <w:t>0</w:t>
            </w:r>
          </w:p>
        </w:tc>
      </w:tr>
      <w:tr w:rsidR="0074082C" w14:paraId="1503EBC7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40104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7B2A0" w14:textId="00BD309B" w:rsidR="0074082C" w:rsidRDefault="006562F5" w:rsidP="006562F5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An event is an object that describes a state change in processing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C5222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7AA10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3525DB65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8DB1A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A5BED" w14:textId="33E41BA1" w:rsidR="0074082C" w:rsidRDefault="006562F5">
            <w:pPr>
              <w:pStyle w:val="Cell"/>
            </w:pPr>
            <w:r w:rsidRPr="006A2DBA">
              <w:rPr>
                <w:rFonts w:ascii="Cambria" w:hAnsi="Cambria"/>
              </w:rPr>
              <w:t>An event is an object that describes any change by the user and system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540A7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E314C" w14:textId="179A1F02" w:rsidR="0074082C" w:rsidRDefault="00F24A69">
            <w:pPr>
              <w:pStyle w:val="QFGrade"/>
            </w:pPr>
            <w:r>
              <w:t>100</w:t>
            </w:r>
          </w:p>
        </w:tc>
      </w:tr>
      <w:tr w:rsidR="0074082C" w14:paraId="338DF43A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E80A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AE4D5" w14:textId="1D22F98F" w:rsidR="0074082C" w:rsidRDefault="006562F5">
            <w:pPr>
              <w:pStyle w:val="Cell"/>
            </w:pPr>
            <w:r w:rsidRPr="006A2DBA">
              <w:rPr>
                <w:rFonts w:ascii="Cambria" w:hAnsi="Cambria"/>
              </w:rPr>
              <w:t>An event is a class used for defining object, to create events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8883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6C7DB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7A9B1C9A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F27F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C1E57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4EEF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0B4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A289C6F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5306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F1EB5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9FB8B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3CBA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4D529D8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6353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3CE81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5F0B2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FD89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C588E4E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3093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5D409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4083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B8FC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9857CD7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8103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2EB91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3EE80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1494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B118155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31F9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FDBBD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DD379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6C5D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5C6A341" w14:textId="77777777">
        <w:trPr>
          <w:divId w:val="122356425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B6FB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AD25E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5543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C835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CD4535F" w14:textId="77777777">
        <w:trPr>
          <w:divId w:val="1223564256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1AC97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6C445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088F53B8" w14:textId="77777777" w:rsidR="0074082C" w:rsidRDefault="001A4C0E">
      <w:r>
        <w:t> </w:t>
      </w:r>
    </w:p>
    <w:p w14:paraId="7D8B80B9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Q14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001C72AB" w14:textId="77777777">
        <w:trPr>
          <w:divId w:val="198056765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632F7" w14:textId="21E1B0A7" w:rsidR="0074082C" w:rsidRDefault="00D40B58" w:rsidP="00D40B58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An applet is a Java class that extends the?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E0E04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6AC8F337" w14:textId="77777777">
        <w:trPr>
          <w:divId w:val="198056765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7BAF9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CCCC8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3CE4B8BA" w14:textId="77777777">
        <w:trPr>
          <w:divId w:val="198056765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767A9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0A0C7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47F0A3BF" w14:textId="77777777">
        <w:trPr>
          <w:divId w:val="198056765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F8785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ECBE2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11F89975" w14:textId="77777777">
        <w:trPr>
          <w:divId w:val="198056765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6BFF5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F1795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3506950E" w14:textId="77777777">
        <w:trPr>
          <w:divId w:val="198056765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3C751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22F8A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04F7A3EB" w14:textId="77777777">
        <w:trPr>
          <w:divId w:val="1980567652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0FE58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A6204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F0A71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08CD5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4B72BE7B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82E5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75DE7" w14:textId="110FBB80" w:rsidR="0074082C" w:rsidRDefault="00F03FC5">
            <w:pPr>
              <w:pStyle w:val="Cell"/>
            </w:pPr>
            <w:proofErr w:type="spellStart"/>
            <w:proofErr w:type="gramStart"/>
            <w:r w:rsidRPr="006A2DBA">
              <w:rPr>
                <w:rFonts w:ascii="Cambria" w:hAnsi="Cambria"/>
              </w:rPr>
              <w:t>java.Applet</w:t>
            </w:r>
            <w:proofErr w:type="spellEnd"/>
            <w:proofErr w:type="gramEnd"/>
            <w:r w:rsidRPr="006A2DBA">
              <w:rPr>
                <w:rFonts w:ascii="Cambria" w:hAnsi="Cambria"/>
              </w:rPr>
              <w:t xml:space="preserve"> class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A68FE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ABEB3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38B51707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24C47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5003B" w14:textId="6DD397DC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java class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6B95E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20E22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56FF1D36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137F2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BEE91" w14:textId="537BDB3B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Applet class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C1E98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E98F8" w14:textId="33D942F8" w:rsidR="0074082C" w:rsidRDefault="00F03FC5">
            <w:pPr>
              <w:pStyle w:val="QFGrade"/>
            </w:pPr>
            <w:r>
              <w:t>100</w:t>
            </w:r>
          </w:p>
        </w:tc>
      </w:tr>
      <w:tr w:rsidR="0074082C" w14:paraId="4F54CDA0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08686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5775A" w14:textId="3EE20107" w:rsidR="0074082C" w:rsidRDefault="00F03FC5">
            <w:pPr>
              <w:pStyle w:val="Cell"/>
            </w:pPr>
            <w:proofErr w:type="spellStart"/>
            <w:proofErr w:type="gramStart"/>
            <w:r w:rsidRPr="006A2DBA">
              <w:rPr>
                <w:rFonts w:ascii="Cambria" w:hAnsi="Cambria"/>
              </w:rPr>
              <w:t>java.applet</w:t>
            </w:r>
            <w:proofErr w:type="gramEnd"/>
            <w:r w:rsidRPr="006A2DBA">
              <w:rPr>
                <w:rFonts w:ascii="Cambria" w:hAnsi="Cambria"/>
              </w:rPr>
              <w:t>.Applet</w:t>
            </w:r>
            <w:proofErr w:type="spellEnd"/>
            <w:r w:rsidRPr="006A2DBA">
              <w:rPr>
                <w:rFonts w:ascii="Cambria" w:hAnsi="Cambria"/>
              </w:rPr>
              <w:t xml:space="preserve"> class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0AC22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87889" w14:textId="1AA0E532" w:rsidR="0074082C" w:rsidRDefault="00F03FC5">
            <w:pPr>
              <w:pStyle w:val="QFGrade"/>
            </w:pPr>
            <w:r>
              <w:t>0</w:t>
            </w:r>
          </w:p>
        </w:tc>
      </w:tr>
      <w:tr w:rsidR="0074082C" w14:paraId="77E23058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1534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3E68A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014A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4057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BE8499E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58DD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E497E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633F3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3CE9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767157C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D346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00C97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FC709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3775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5C18B14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002B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45FE5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FD05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8BF5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2694AD7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15E9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7EA3B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1A590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94DC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77E2F6B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916D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EE064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360CD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577B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2DE8D63" w14:textId="77777777">
        <w:trPr>
          <w:divId w:val="198056765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E25D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D85D6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4447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2C43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BACFF20" w14:textId="77777777">
        <w:trPr>
          <w:divId w:val="1980567652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2B7CD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20D17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26C44B50" w14:textId="77777777" w:rsidR="0074082C" w:rsidRDefault="001A4C0E">
      <w:r>
        <w:t> </w:t>
      </w:r>
    </w:p>
    <w:p w14:paraId="538A09FD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Q15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2DFB5106" w14:textId="77777777">
        <w:trPr>
          <w:divId w:val="78677374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E0526" w14:textId="551049A7" w:rsidR="0074082C" w:rsidRDefault="00F03FC5" w:rsidP="00F03FC5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Applets are designed to be embedded within an __________.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885A1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0FD323A7" w14:textId="77777777">
        <w:trPr>
          <w:divId w:val="78677374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01D5C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32585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735EAF2F" w14:textId="77777777">
        <w:trPr>
          <w:divId w:val="78677374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B8A52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63EA8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59B1FA95" w14:textId="77777777">
        <w:trPr>
          <w:divId w:val="78677374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39D88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F1CD4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2885DB0B" w14:textId="77777777">
        <w:trPr>
          <w:divId w:val="78677374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712DA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AFE2E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0D6AEA06" w14:textId="77777777">
        <w:trPr>
          <w:divId w:val="786773746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0EE8B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C1128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6D264D1A" w14:textId="77777777">
        <w:trPr>
          <w:divId w:val="786773746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0AE63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EED60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53472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9D892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21075606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8C63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94236" w14:textId="4B117B39" w:rsidR="0074082C" w:rsidRDefault="00F03FC5">
            <w:pPr>
              <w:pStyle w:val="Cell"/>
            </w:pPr>
            <w:proofErr w:type="spellStart"/>
            <w:r w:rsidRPr="006A2DBA">
              <w:rPr>
                <w:rFonts w:ascii="Cambria" w:hAnsi="Cambria"/>
              </w:rPr>
              <w:t>Javascript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DF2CD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86C82" w14:textId="342B5ED3" w:rsidR="0074082C" w:rsidRDefault="00F03FC5">
            <w:pPr>
              <w:pStyle w:val="QFGrade"/>
            </w:pPr>
            <w:r>
              <w:t>100</w:t>
            </w:r>
          </w:p>
        </w:tc>
      </w:tr>
      <w:tr w:rsidR="0074082C" w14:paraId="49F15287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BF0C2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019E1" w14:textId="1D772614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CSS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DB54E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12411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FB91F04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7E14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A51A3" w14:textId="79345AC9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HTML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AA2D1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52C81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32BE852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7A13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17143" w14:textId="04483713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SQL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2D17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B5A16" w14:textId="1B95ABC5" w:rsidR="0074082C" w:rsidRDefault="00F03FC5">
            <w:pPr>
              <w:pStyle w:val="QFGrade"/>
            </w:pPr>
            <w:r>
              <w:t>0</w:t>
            </w:r>
          </w:p>
        </w:tc>
      </w:tr>
      <w:tr w:rsidR="0074082C" w14:paraId="442C846A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C3BA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A23EF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1484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E144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28D2BF0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0BF5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8FE24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A7209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59DA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7F920CD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B791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15E90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5BA23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2CC6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D6255EE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42F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11C06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CF16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6442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DDDB747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74E4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39459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EF2E6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92FD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CD94D53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D0D0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90D59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1E055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7DDE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11996FC" w14:textId="77777777">
        <w:trPr>
          <w:divId w:val="786773746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8318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11A14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24BD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4DB3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C6B5926" w14:textId="77777777">
        <w:trPr>
          <w:divId w:val="786773746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1FB8A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BCD9A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D47D63A" w14:textId="77777777" w:rsidR="0074082C" w:rsidRDefault="001A4C0E">
      <w:r>
        <w:t> </w:t>
      </w:r>
    </w:p>
    <w:p w14:paraId="27F25D97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Q16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7930281C" w14:textId="77777777">
        <w:trPr>
          <w:divId w:val="3206198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D40A0" w14:textId="350AA53C" w:rsidR="0074082C" w:rsidRDefault="00F03FC5" w:rsidP="00F03FC5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Which method is only called when the browser shuts down normally?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4FAA3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2D288180" w14:textId="77777777">
        <w:trPr>
          <w:divId w:val="3206198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FC5C3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2B2F8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6C129106" w14:textId="77777777">
        <w:trPr>
          <w:divId w:val="3206198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CE831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4475D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583DD8BC" w14:textId="77777777">
        <w:trPr>
          <w:divId w:val="3206198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29602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183E6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02E33333" w14:textId="77777777">
        <w:trPr>
          <w:divId w:val="3206198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07764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12207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533900D4" w14:textId="77777777">
        <w:trPr>
          <w:divId w:val="3206198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FD808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FA712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501F31FE" w14:textId="77777777">
        <w:trPr>
          <w:divId w:val="320619873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1B40F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584A3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E04E1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E1742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5C46126D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DB03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E311C" w14:textId="3F175E1E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start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EADB4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AA483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784B7A18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DBB77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D6BDE" w14:textId="36043ECF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stop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000DC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DD044" w14:textId="02D189C0" w:rsidR="0074082C" w:rsidRDefault="00F03FC5">
            <w:pPr>
              <w:pStyle w:val="QFGrade"/>
            </w:pPr>
            <w:r>
              <w:t>100</w:t>
            </w:r>
          </w:p>
        </w:tc>
      </w:tr>
      <w:tr w:rsidR="0074082C" w14:paraId="2819B9B3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7F02C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5686E" w14:textId="2FDF8480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destroy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41065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5A14D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698BD24B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E0B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BB542" w14:textId="7AC321AA" w:rsidR="0074082C" w:rsidRDefault="00F03FC5">
            <w:pPr>
              <w:pStyle w:val="Cell"/>
            </w:pPr>
            <w:r w:rsidRPr="006A2DBA">
              <w:rPr>
                <w:rFonts w:ascii="Cambria" w:hAnsi="Cambria"/>
              </w:rPr>
              <w:t>paint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595E5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441C4" w14:textId="01DAC8CE" w:rsidR="0074082C" w:rsidRDefault="00F03FC5">
            <w:pPr>
              <w:pStyle w:val="QFGrade"/>
            </w:pPr>
            <w:r>
              <w:t>0</w:t>
            </w:r>
          </w:p>
        </w:tc>
      </w:tr>
      <w:tr w:rsidR="0074082C" w14:paraId="67821FF0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F7C2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A0BFA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A57A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26A3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71166F2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0377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CC50B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017A7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847A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318CB0E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7423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4B610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95B8E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A24F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10AE525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2C22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066B5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0FB4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5B91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1D2ED7D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5C05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FB146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0C011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52CC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A4788F9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D942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A4BEF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FC22D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9149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A64D407" w14:textId="77777777">
        <w:trPr>
          <w:divId w:val="3206198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E811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A1D06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863B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5687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25AE5BC" w14:textId="77777777">
        <w:trPr>
          <w:divId w:val="320619873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6D8A0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141EC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642C1F75" w14:textId="77777777" w:rsidR="0074082C" w:rsidRDefault="001A4C0E">
      <w:r>
        <w:t> </w:t>
      </w:r>
    </w:p>
    <w:p w14:paraId="0BBFB442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Q17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41F28EAB" w14:textId="77777777">
        <w:trPr>
          <w:divId w:val="29244610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2F8E7" w14:textId="3C812A51" w:rsidR="0074082C" w:rsidRDefault="00390267" w:rsidP="00390267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What is meant by the term generics?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3A735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3BBB0C94" w14:textId="77777777">
        <w:trPr>
          <w:divId w:val="29244610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81DFA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2A9DA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49824340" w14:textId="77777777">
        <w:trPr>
          <w:divId w:val="29244610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E5153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2A28A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46463A54" w14:textId="77777777">
        <w:trPr>
          <w:divId w:val="29244610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AD428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9B735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7C4A2A3B" w14:textId="77777777">
        <w:trPr>
          <w:divId w:val="29244610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88CB3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A5CE3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30674815" w14:textId="77777777">
        <w:trPr>
          <w:divId w:val="29244610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31B5C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D7110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496C9E51" w14:textId="77777777">
        <w:trPr>
          <w:divId w:val="292446103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51C3C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8CBAA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A167E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DC288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51B00AF5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26B21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4CBCB" w14:textId="363DD60A" w:rsidR="0074082C" w:rsidRDefault="00390267">
            <w:pPr>
              <w:pStyle w:val="Cell"/>
            </w:pPr>
            <w:r w:rsidRPr="006A2DBA">
              <w:rPr>
                <w:rFonts w:ascii="Cambria" w:hAnsi="Cambria"/>
              </w:rPr>
              <w:t>class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B1FC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F3139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754C0ACB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13C22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CCA1A" w14:textId="4A9E2B38" w:rsidR="0074082C" w:rsidRDefault="00390267">
            <w:pPr>
              <w:pStyle w:val="Cell"/>
            </w:pPr>
            <w:r w:rsidRPr="006A2DBA">
              <w:rPr>
                <w:rFonts w:ascii="Cambria" w:hAnsi="Cambria"/>
              </w:rPr>
              <w:t>structure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23AE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AD2F5" w14:textId="10BE508E" w:rsidR="0074082C" w:rsidRDefault="00390267">
            <w:pPr>
              <w:pStyle w:val="QFGrade"/>
            </w:pPr>
            <w:r>
              <w:t>100</w:t>
            </w:r>
          </w:p>
        </w:tc>
      </w:tr>
      <w:tr w:rsidR="0074082C" w14:paraId="4B69D6D1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70F73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87271" w14:textId="6CA1F6F9" w:rsidR="0074082C" w:rsidRDefault="00390267" w:rsidP="00390267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interface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B0D5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C12CA" w14:textId="7AA29D0C" w:rsidR="0074082C" w:rsidRDefault="00390267">
            <w:pPr>
              <w:pStyle w:val="QFGrade"/>
            </w:pPr>
            <w:r>
              <w:t>0</w:t>
            </w:r>
          </w:p>
        </w:tc>
      </w:tr>
      <w:tr w:rsidR="0074082C" w14:paraId="5E93EF07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2E2B9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0A209" w14:textId="194680B6" w:rsidR="0074082C" w:rsidRDefault="00390267">
            <w:pPr>
              <w:pStyle w:val="Cell"/>
            </w:pPr>
            <w:r w:rsidRPr="006A2DBA">
              <w:rPr>
                <w:rFonts w:ascii="Cambria" w:hAnsi="Cambria"/>
              </w:rPr>
              <w:t>parameterized types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4EA0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3795E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3D342E95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5BE4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08DDE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F57C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7A79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AD0A16E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BD9D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1643A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ECB5A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C241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ECD537F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DB91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2E082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B8856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0C0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9D803B6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903E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6B94A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F0A9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66AB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FB7D66B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316C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FE27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92125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94F6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A54A918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9A31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333A7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15646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795A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C296CC1" w14:textId="77777777">
        <w:trPr>
          <w:divId w:val="29244610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7C28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D9EF7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823D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5206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EC80D9E" w14:textId="77777777">
        <w:trPr>
          <w:divId w:val="292446103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E17AE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F59E2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4BBF2A0F" w14:textId="77777777" w:rsidR="0074082C" w:rsidRDefault="001A4C0E">
      <w:r>
        <w:t> </w:t>
      </w:r>
    </w:p>
    <w:p w14:paraId="7FBD5C1C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Q18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1E7A2626" w14:textId="77777777">
        <w:trPr>
          <w:divId w:val="7632345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39622" w14:textId="6BB3965F" w:rsidR="0074082C" w:rsidRDefault="003F6B56" w:rsidP="003F6B56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Which of this method can be used to make the main thread to be executed last among all the threads?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368D9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35742B8B" w14:textId="77777777">
        <w:trPr>
          <w:divId w:val="7632345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64710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100B0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2EF74DF6" w14:textId="77777777">
        <w:trPr>
          <w:divId w:val="7632345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73189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43DE5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121ABF56" w14:textId="77777777">
        <w:trPr>
          <w:divId w:val="7632345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6B30D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FEE03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4CD7F084" w14:textId="77777777">
        <w:trPr>
          <w:divId w:val="7632345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AFC58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F74FD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08936A14" w14:textId="77777777">
        <w:trPr>
          <w:divId w:val="763234528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2D34B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0A7D5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61928A85" w14:textId="77777777">
        <w:trPr>
          <w:divId w:val="763234528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9309F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B15CE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07C11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47829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6F6EF74D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8F10C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4464F" w14:textId="06828A43" w:rsidR="0074082C" w:rsidRDefault="003F6B56">
            <w:pPr>
              <w:pStyle w:val="Cell"/>
            </w:pPr>
            <w:proofErr w:type="gramStart"/>
            <w:r w:rsidRPr="006A2DBA">
              <w:rPr>
                <w:rFonts w:ascii="Cambria" w:hAnsi="Cambria"/>
              </w:rPr>
              <w:t>stop(</w:t>
            </w:r>
            <w:proofErr w:type="gramEnd"/>
            <w:r w:rsidRPr="006A2DBA">
              <w:rPr>
                <w:rFonts w:ascii="Cambria" w:hAnsi="Cambria"/>
              </w:rPr>
              <w:t>)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9FC3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E109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7B5E8659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2276F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F7483" w14:textId="2D4DC819" w:rsidR="0074082C" w:rsidRDefault="003F6B56">
            <w:pPr>
              <w:pStyle w:val="Cell"/>
            </w:pPr>
            <w:proofErr w:type="gramStart"/>
            <w:r w:rsidRPr="006A2DBA">
              <w:rPr>
                <w:rFonts w:ascii="Cambria" w:hAnsi="Cambria"/>
              </w:rPr>
              <w:t>sleep(</w:t>
            </w:r>
            <w:proofErr w:type="gramEnd"/>
            <w:r w:rsidRPr="006A2DBA">
              <w:rPr>
                <w:rFonts w:ascii="Cambria" w:hAnsi="Cambria"/>
              </w:rPr>
              <w:t>)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59F5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F30C3" w14:textId="4702ED0E" w:rsidR="0074082C" w:rsidRDefault="003F6B56">
            <w:pPr>
              <w:pStyle w:val="QFGrade"/>
            </w:pPr>
            <w:r>
              <w:t>0</w:t>
            </w:r>
          </w:p>
        </w:tc>
      </w:tr>
      <w:tr w:rsidR="0074082C" w14:paraId="493F2078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F88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FE235" w14:textId="66925C9D" w:rsidR="0074082C" w:rsidRDefault="003F6B56">
            <w:pPr>
              <w:pStyle w:val="Cell"/>
            </w:pPr>
            <w:proofErr w:type="gramStart"/>
            <w:r w:rsidRPr="006A2DBA">
              <w:rPr>
                <w:rFonts w:ascii="Cambria" w:hAnsi="Cambria"/>
              </w:rPr>
              <w:t>join(</w:t>
            </w:r>
            <w:proofErr w:type="gramEnd"/>
            <w:r w:rsidRPr="006A2DBA">
              <w:rPr>
                <w:rFonts w:ascii="Cambria" w:hAnsi="Cambria"/>
              </w:rPr>
              <w:t>)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5F2E2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383AC" w14:textId="7FC2DCCB" w:rsidR="0074082C" w:rsidRDefault="003F6B56">
            <w:pPr>
              <w:pStyle w:val="QFGrade"/>
            </w:pPr>
            <w:r>
              <w:t>100</w:t>
            </w:r>
          </w:p>
        </w:tc>
      </w:tr>
      <w:tr w:rsidR="0074082C" w14:paraId="05176A62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D8445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81B65" w14:textId="5703CFC0" w:rsidR="0074082C" w:rsidRDefault="003F6B56">
            <w:pPr>
              <w:pStyle w:val="Cell"/>
            </w:pPr>
            <w:proofErr w:type="gramStart"/>
            <w:r w:rsidRPr="006A2DBA">
              <w:rPr>
                <w:rFonts w:ascii="Cambria" w:hAnsi="Cambria"/>
              </w:rPr>
              <w:t>call(</w:t>
            </w:r>
            <w:proofErr w:type="gramEnd"/>
            <w:r w:rsidRPr="006A2DBA">
              <w:rPr>
                <w:rFonts w:ascii="Cambria" w:hAnsi="Cambria"/>
              </w:rPr>
              <w:t>)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F9A61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246EA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517623E5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8F03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54EAA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7CF5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AE31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C63BF34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BF9C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A5595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20C80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6360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8E7853C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AEFC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C8BFD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350AF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B397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83C8DEB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F18D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8422C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F84E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B440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D1D6BF5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D22A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70F94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D4901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6739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7F7E606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3526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CD5F8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94670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00B2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D10F90C" w14:textId="77777777">
        <w:trPr>
          <w:divId w:val="763234528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69E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3761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85F2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6352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591664A" w14:textId="77777777">
        <w:trPr>
          <w:divId w:val="763234528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F14D3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EF031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60DDA3B" w14:textId="77777777" w:rsidR="0074082C" w:rsidRDefault="001A4C0E">
      <w:r>
        <w:t> </w:t>
      </w:r>
    </w:p>
    <w:p w14:paraId="6C79EFDC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Q19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72E9BDC5" w14:textId="77777777">
        <w:trPr>
          <w:divId w:val="150890341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3B061" w14:textId="3B0CBFCB" w:rsidR="0074082C" w:rsidRDefault="00FC108B" w:rsidP="00FC108B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What is multithreaded programming?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22A9E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7AA3C2A3" w14:textId="77777777">
        <w:trPr>
          <w:divId w:val="150890341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22E9F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34D93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78171EE2" w14:textId="77777777">
        <w:trPr>
          <w:divId w:val="150890341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ED6EE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86211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1709B8FB" w14:textId="77777777">
        <w:trPr>
          <w:divId w:val="150890341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8B5EB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7CEEA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2C95A28D" w14:textId="77777777">
        <w:trPr>
          <w:divId w:val="150890341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A4415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2BDBD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79B15D37" w14:textId="77777777">
        <w:trPr>
          <w:divId w:val="1508903415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9B91E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F68B9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6A79B358" w14:textId="77777777">
        <w:trPr>
          <w:divId w:val="1508903415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20948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AE432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15896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0473D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4245820B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21C0C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AD379" w14:textId="133022E6" w:rsidR="0074082C" w:rsidRDefault="00FC108B">
            <w:pPr>
              <w:pStyle w:val="Cell"/>
            </w:pPr>
            <w:r w:rsidRPr="006A2DBA">
              <w:rPr>
                <w:rFonts w:ascii="Cambria" w:hAnsi="Cambria"/>
              </w:rPr>
              <w:t>It’s a process in which two different processes run simultaneously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F9E01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D460F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4DC4EFC1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AC81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BAFBD" w14:textId="67D391C5" w:rsidR="0074082C" w:rsidRDefault="00FC108B">
            <w:pPr>
              <w:pStyle w:val="Cell"/>
            </w:pPr>
            <w:r w:rsidRPr="006A2DBA">
              <w:rPr>
                <w:rFonts w:ascii="Cambria" w:hAnsi="Cambria"/>
              </w:rPr>
              <w:t>It’s a process in which two or more parts of same process run simultaneously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1D04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04647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51CC51B5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E906A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6E90E" w14:textId="4BC2E331" w:rsidR="0074082C" w:rsidRDefault="00FC108B">
            <w:pPr>
              <w:pStyle w:val="Cell"/>
            </w:pPr>
            <w:r w:rsidRPr="006A2DBA">
              <w:rPr>
                <w:rFonts w:ascii="Cambria" w:hAnsi="Cambria"/>
              </w:rPr>
              <w:t xml:space="preserve">It’s a process in which many different </w:t>
            </w:r>
            <w:proofErr w:type="gramStart"/>
            <w:r w:rsidRPr="006A2DBA">
              <w:rPr>
                <w:rFonts w:ascii="Cambria" w:hAnsi="Cambria"/>
              </w:rPr>
              <w:t>process</w:t>
            </w:r>
            <w:proofErr w:type="gramEnd"/>
            <w:r w:rsidRPr="006A2DBA">
              <w:rPr>
                <w:rFonts w:ascii="Cambria" w:hAnsi="Cambria"/>
              </w:rPr>
              <w:t xml:space="preserve"> are able to access same information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7A0E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52153" w14:textId="6EF868A6" w:rsidR="0074082C" w:rsidRDefault="00FC108B">
            <w:pPr>
              <w:pStyle w:val="QFGrade"/>
            </w:pPr>
            <w:r>
              <w:t>100</w:t>
            </w:r>
          </w:p>
        </w:tc>
      </w:tr>
      <w:tr w:rsidR="0074082C" w14:paraId="4B5F95C6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75D74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8F6AB" w14:textId="75C8F587" w:rsidR="0074082C" w:rsidRDefault="00FC108B">
            <w:pPr>
              <w:pStyle w:val="Cell"/>
            </w:pPr>
            <w:r w:rsidRPr="006A2DBA">
              <w:rPr>
                <w:rFonts w:ascii="Cambria" w:hAnsi="Cambria"/>
              </w:rPr>
              <w:t>It’s a process in which a single process can access information from many sources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BDB8E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2C3D4" w14:textId="1B0114C8" w:rsidR="0074082C" w:rsidRDefault="00FC108B">
            <w:pPr>
              <w:pStyle w:val="QFGrade"/>
            </w:pPr>
            <w:r>
              <w:t>0</w:t>
            </w:r>
          </w:p>
        </w:tc>
      </w:tr>
      <w:tr w:rsidR="0074082C" w14:paraId="75EF1243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1AD3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EDA1E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2812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156E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845D5A5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C7F5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DEEC4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DBE07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FF0C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A1306EF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1E75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5E57B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15B7A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F2F3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9F1A13C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DA9E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C1422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D109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1C86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1C1A707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34CC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4F078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9E956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557F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BD99259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192B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6EBF2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67EDA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D462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DCEE229" w14:textId="77777777">
        <w:trPr>
          <w:divId w:val="1508903415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0390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95D98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8810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C0B6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EA01F43" w14:textId="77777777">
        <w:trPr>
          <w:divId w:val="1508903415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71417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A7DFD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1FDC2AB4" w14:textId="77777777" w:rsidR="0074082C" w:rsidRDefault="001A4C0E">
      <w:r>
        <w:t> </w:t>
      </w:r>
    </w:p>
    <w:p w14:paraId="5C5EFB4E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3B1B5799" w14:textId="77777777">
        <w:trPr>
          <w:divId w:val="19054060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BB6DA" w14:textId="01B055F4" w:rsidR="0074082C" w:rsidRDefault="000F4D86" w:rsidP="000F4D86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Creating an object from a class is also called ____.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2A908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2769CDDD" w14:textId="77777777">
        <w:trPr>
          <w:divId w:val="19054060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C4B33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D9A00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31BFA446" w14:textId="77777777">
        <w:trPr>
          <w:divId w:val="19054060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B654A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97EBB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30A9E46A" w14:textId="77777777">
        <w:trPr>
          <w:divId w:val="19054060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DF131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A9D85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087A157F" w14:textId="77777777">
        <w:trPr>
          <w:divId w:val="19054060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C7BF8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C9B2D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4497F9E6" w14:textId="77777777">
        <w:trPr>
          <w:divId w:val="190540607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769CD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2ADF3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0361BC1" w14:textId="77777777">
        <w:trPr>
          <w:divId w:val="1905406073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D65B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E26D1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3FDE2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FBEC3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26382D34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37796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F5901" w14:textId="496D5E2D" w:rsidR="0074082C" w:rsidRDefault="000F4D86">
            <w:pPr>
              <w:pStyle w:val="Cell"/>
            </w:pPr>
            <w:r w:rsidRPr="006A2DBA">
              <w:rPr>
                <w:rFonts w:ascii="Cambria" w:hAnsi="Cambria"/>
              </w:rPr>
              <w:t>Initializing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67F4F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EF4F4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76E5AFE2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AE16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6317E" w14:textId="15ACD159" w:rsidR="0074082C" w:rsidRDefault="000F4D86">
            <w:pPr>
              <w:pStyle w:val="Cell"/>
            </w:pPr>
            <w:r w:rsidRPr="006A2DBA">
              <w:rPr>
                <w:rFonts w:ascii="Cambria" w:hAnsi="Cambria"/>
              </w:rPr>
              <w:t>Instantiating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57907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0DB9C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31861506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9647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1051F" w14:textId="7A12315C" w:rsidR="0074082C" w:rsidRDefault="000F4D86">
            <w:pPr>
              <w:pStyle w:val="Cell"/>
            </w:pPr>
            <w:r w:rsidRPr="006A2DBA">
              <w:rPr>
                <w:rFonts w:ascii="Cambria" w:hAnsi="Cambria"/>
              </w:rPr>
              <w:t>Interfacing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E5DD1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1CF9B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690EF55D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1507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9CD01" w14:textId="773F43FC" w:rsidR="0074082C" w:rsidRDefault="000F4D86">
            <w:pPr>
              <w:pStyle w:val="Cell"/>
            </w:pPr>
            <w:r w:rsidRPr="006A2DBA">
              <w:rPr>
                <w:rFonts w:ascii="Cambria" w:hAnsi="Cambria"/>
              </w:rPr>
              <w:t>None of the above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A455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36B10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7FD2CBF0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7E59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FFF3D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FAD4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7B97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8B229CC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6C1D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7B837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DEA9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4DA9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2BCD81C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A3C4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6EFA4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458D9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1307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A81C079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BA1A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685A0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116C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4A1D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6CDC433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1B61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3DC9D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32C5A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9772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BBB7328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CC3F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7136E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132FD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DC71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AE7F04B" w14:textId="77777777">
        <w:trPr>
          <w:divId w:val="190540607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D890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F37BA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98E0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B340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E6D461D" w14:textId="77777777">
        <w:trPr>
          <w:divId w:val="1905406073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A61D5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81A7F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7127A76A" w14:textId="77777777" w:rsidR="0074082C" w:rsidRDefault="001A4C0E">
      <w:r>
        <w:t> </w:t>
      </w:r>
    </w:p>
    <w:p w14:paraId="194E8878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Q20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0FD6ABDB" w14:textId="77777777">
        <w:trPr>
          <w:divId w:val="189866409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619EA" w14:textId="46228344" w:rsidR="0074082C" w:rsidRDefault="00057848" w:rsidP="00057848">
            <w:pPr>
              <w:spacing w:after="0" w:line="240" w:lineRule="auto"/>
            </w:pPr>
            <w:r w:rsidRPr="006A2DBA">
              <w:rPr>
                <w:rFonts w:ascii="Cambria" w:hAnsi="Cambria"/>
              </w:rPr>
              <w:t>Which of these statements is incorrect?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D1A4C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3FEA771D" w14:textId="77777777">
        <w:trPr>
          <w:divId w:val="189866409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BA6A8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55A6A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5D329310" w14:textId="77777777">
        <w:trPr>
          <w:divId w:val="189866409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86EE0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24AF7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6418F115" w14:textId="77777777">
        <w:trPr>
          <w:divId w:val="189866409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0A287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80D73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4D6ED1F5" w14:textId="77777777">
        <w:trPr>
          <w:divId w:val="189866409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59995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1B2A3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037EDCBB" w14:textId="77777777">
        <w:trPr>
          <w:divId w:val="1898664093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98D6E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37E3D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3D79A821" w14:textId="77777777">
        <w:trPr>
          <w:divId w:val="1898664093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69AFF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4F0CC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67283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3F278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646B3EA5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3DF36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72A09" w14:textId="608A63B4" w:rsidR="0074082C" w:rsidRDefault="00057848">
            <w:pPr>
              <w:pStyle w:val="Cell"/>
            </w:pPr>
            <w:r w:rsidRPr="006A2DBA">
              <w:rPr>
                <w:rFonts w:ascii="Cambria" w:hAnsi="Cambria"/>
              </w:rPr>
              <w:t>By multithreading CPU idle time is minimized, and we can take maximum use of it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441DC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5D4D" w14:textId="4E94F0DA" w:rsidR="0074082C" w:rsidRDefault="00057848">
            <w:pPr>
              <w:pStyle w:val="QFGrade"/>
            </w:pPr>
            <w:r>
              <w:t>100</w:t>
            </w:r>
          </w:p>
        </w:tc>
      </w:tr>
      <w:tr w:rsidR="0074082C" w14:paraId="1FA73184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F1A75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6BE2A" w14:textId="66FB6CC1" w:rsidR="0074082C" w:rsidRDefault="00057848">
            <w:pPr>
              <w:pStyle w:val="Cell"/>
            </w:pPr>
            <w:r w:rsidRPr="006A2DBA">
              <w:rPr>
                <w:rFonts w:ascii="Cambria" w:hAnsi="Cambria"/>
              </w:rPr>
              <w:t>By multitasking CPU idle time is minimized, and we can take maximum use of it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A2BEC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3D9CB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30C1D23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35697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DBD31" w14:textId="55637CAD" w:rsidR="0074082C" w:rsidRDefault="00057848">
            <w:pPr>
              <w:pStyle w:val="Cell"/>
            </w:pPr>
            <w:r w:rsidRPr="006A2DBA">
              <w:rPr>
                <w:rFonts w:ascii="Cambria" w:hAnsi="Cambria"/>
              </w:rPr>
              <w:t xml:space="preserve">Two </w:t>
            </w:r>
            <w:proofErr w:type="gramStart"/>
            <w:r w:rsidRPr="006A2DBA">
              <w:rPr>
                <w:rFonts w:ascii="Cambria" w:hAnsi="Cambria"/>
              </w:rPr>
              <w:t>thread</w:t>
            </w:r>
            <w:proofErr w:type="gramEnd"/>
            <w:r w:rsidRPr="006A2DBA">
              <w:rPr>
                <w:rFonts w:ascii="Cambria" w:hAnsi="Cambria"/>
              </w:rPr>
              <w:t xml:space="preserve"> in Java can have the same priority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FCEA6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7ABF1" w14:textId="1211ED39" w:rsidR="0074082C" w:rsidRDefault="00057848">
            <w:pPr>
              <w:pStyle w:val="QFGrade"/>
            </w:pPr>
            <w:r>
              <w:t>0</w:t>
            </w:r>
          </w:p>
        </w:tc>
      </w:tr>
      <w:tr w:rsidR="0074082C" w14:paraId="577668F3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6805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72F8E" w14:textId="70F5327B" w:rsidR="0074082C" w:rsidRDefault="00057848">
            <w:pPr>
              <w:pStyle w:val="Cell"/>
            </w:pPr>
            <w:r w:rsidRPr="006A2DBA">
              <w:rPr>
                <w:rFonts w:ascii="Cambria" w:hAnsi="Cambria"/>
              </w:rPr>
              <w:t>A thread can exist only in two states, running and blocked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814CD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2D3DC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1E8983ED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51DC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50E0C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8D4C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797D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8C75843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6ED2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47A4F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08AE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AEF3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E475C6B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1C8E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5E39F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A1517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7F46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0E3E0F5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168A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8010B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CD5F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85B4F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3730767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9E933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42D55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BED9E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7BB2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CA1E3E6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FE48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E9496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72945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6E95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4E6B068" w14:textId="77777777">
        <w:trPr>
          <w:divId w:val="1898664093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0EB1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780A3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EB84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0EF3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A4B0866" w14:textId="77777777">
        <w:trPr>
          <w:divId w:val="1898664093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A56ED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5B76F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1B8DFA30" w14:textId="77777777" w:rsidR="0074082C" w:rsidRDefault="001A4C0E">
      <w:r>
        <w:t> </w:t>
      </w:r>
    </w:p>
    <w:p w14:paraId="30C3C1B4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Q3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46B1BB5E" w14:textId="77777777">
        <w:trPr>
          <w:divId w:val="1704793027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AEE0E" w14:textId="77777777" w:rsidR="0074082C" w:rsidRDefault="001A4C0E">
            <w:pPr>
              <w:pStyle w:val="Cell"/>
            </w:pPr>
            <w:r>
              <w:t>Which of the following methods is possible to kill bacteria?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B7CDB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2ECC1B57" w14:textId="77777777">
        <w:trPr>
          <w:divId w:val="1704793027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DEEE0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1C62A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037A9966" w14:textId="77777777">
        <w:trPr>
          <w:divId w:val="1704793027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1A987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8079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482CC6AD" w14:textId="77777777">
        <w:trPr>
          <w:divId w:val="1704793027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B7FB3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BEDB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3FA5C638" w14:textId="77777777">
        <w:trPr>
          <w:divId w:val="1704793027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EC312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E7CC8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54554A62" w14:textId="77777777">
        <w:trPr>
          <w:divId w:val="1704793027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229B6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6FD04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4EADE3AB" w14:textId="77777777">
        <w:trPr>
          <w:divId w:val="1704793027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379D3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586E4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4C09B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DC3D0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48005689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4008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5C424" w14:textId="77777777" w:rsidR="0074082C" w:rsidRDefault="001A4C0E">
            <w:pPr>
              <w:pStyle w:val="Cell"/>
            </w:pPr>
            <w:r>
              <w:t>Keeping the time constant from previous calculations and maintaining a certain temperature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26547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45868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23D3109D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4ADE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0FCA4" w14:textId="77777777" w:rsidR="0074082C" w:rsidRDefault="001A4C0E">
            <w:pPr>
              <w:pStyle w:val="Cell"/>
            </w:pPr>
            <w:r>
              <w:t>Bringing the temperature down to a certain value such that the bacteria die in 10 minutes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90B7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1060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43831F73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1136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325DF" w14:textId="77777777" w:rsidR="0074082C" w:rsidRDefault="001A4C0E">
            <w:pPr>
              <w:pStyle w:val="Cell"/>
            </w:pPr>
            <w:r>
              <w:t>Stored under open can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0BDCC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DF029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26AF824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A4E5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CA8C9" w14:textId="77777777" w:rsidR="0074082C" w:rsidRDefault="001A4C0E">
            <w:pPr>
              <w:pStyle w:val="Cell"/>
            </w:pPr>
            <w:r>
              <w:t>Both a and b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41BE8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F7AE9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37F3F921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391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13A85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EC0E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B4DC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E17C799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92A0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EFE00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3890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DE21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C3915F7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135B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66E25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C51FD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23AD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2771FD9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C6ADE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C7AB9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CEE4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D5F1F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5E57495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D9DC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A9BE1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AF6C2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9393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949B109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6646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68907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3A1A4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CF11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E1AAA71" w14:textId="77777777">
        <w:trPr>
          <w:divId w:val="1704793027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96A2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A49BC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B9CE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ED0B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29F693C" w14:textId="77777777">
        <w:trPr>
          <w:divId w:val="1704793027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98B57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35DB9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4894F345" w14:textId="77777777" w:rsidR="0074082C" w:rsidRDefault="001A4C0E">
      <w:r>
        <w:t> </w:t>
      </w:r>
    </w:p>
    <w:p w14:paraId="15457B0E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Q4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44F2FBA6" w14:textId="77777777">
        <w:trPr>
          <w:divId w:val="47699906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E8B86" w14:textId="77777777" w:rsidR="0074082C" w:rsidRDefault="001A4C0E">
            <w:pPr>
              <w:pStyle w:val="Cell"/>
            </w:pPr>
            <w:r>
              <w:t>Which chemical is used to inhibit mold growth in bread?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B5970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0DF7C464" w14:textId="77777777">
        <w:trPr>
          <w:divId w:val="47699906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CE09A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150DB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6F432CFF" w14:textId="77777777">
        <w:trPr>
          <w:divId w:val="47699906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FA34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CA0D7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2A4B9805" w14:textId="77777777">
        <w:trPr>
          <w:divId w:val="47699906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22B1E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D2119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34A44EE3" w14:textId="77777777">
        <w:trPr>
          <w:divId w:val="47699906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3CCC9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4141C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20E5709F" w14:textId="77777777">
        <w:trPr>
          <w:divId w:val="47699906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336B4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661DF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6D7D2757" w14:textId="77777777">
        <w:trPr>
          <w:divId w:val="476999061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E379D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85030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9063A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088CD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5DE83E14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B3302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0BE0D" w14:textId="77777777" w:rsidR="0074082C" w:rsidRDefault="001A4C0E">
            <w:pPr>
              <w:pStyle w:val="Cell"/>
            </w:pPr>
            <w:r>
              <w:t>benzoic acid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7C8F8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5C08A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31C4F2F3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27E33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4ACF" w14:textId="77777777" w:rsidR="0074082C" w:rsidRDefault="001A4C0E">
            <w:pPr>
              <w:pStyle w:val="Cell"/>
            </w:pPr>
            <w:r>
              <w:t>nitrates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2D0B2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D3347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1844F2F4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92B0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52BDF" w14:textId="77777777" w:rsidR="0074082C" w:rsidRDefault="001A4C0E">
            <w:pPr>
              <w:spacing w:before="0"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sorbic acid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0F2FD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699BF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5D44153C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947D2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507DE" w14:textId="77777777" w:rsidR="0074082C" w:rsidRDefault="001A4C0E">
            <w:pPr>
              <w:pStyle w:val="Cell"/>
            </w:pPr>
            <w:r>
              <w:t>lactic acid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BA957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C3258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2E434DD1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F92A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94A02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923E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3A52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A20BBD8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D089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F7580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B97E0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E474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90CF5A6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3138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0F583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789C4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D02B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B9E50E5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8C7B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33662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4B8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16D6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81D7E05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24A8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278F6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72D44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05083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65E0996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843C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D31D0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CD075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5CE75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51C4942" w14:textId="77777777">
        <w:trPr>
          <w:divId w:val="47699906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2AA5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DA658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3568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B941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127D23C" w14:textId="77777777">
        <w:trPr>
          <w:divId w:val="476999061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35732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4FA6D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5FB908D6" w14:textId="77777777" w:rsidR="0074082C" w:rsidRDefault="001A4C0E">
      <w:r>
        <w:t> </w:t>
      </w:r>
    </w:p>
    <w:p w14:paraId="5894D232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Q5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70502EB4" w14:textId="77777777">
        <w:trPr>
          <w:divId w:val="1582776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09F3B" w14:textId="77777777" w:rsidR="0074082C" w:rsidRDefault="001A4C0E">
            <w:pPr>
              <w:pStyle w:val="Cell"/>
            </w:pPr>
            <w:r>
              <w:t>Which of the following is a technique applied to the processing of fresh meat?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976D3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25E3E044" w14:textId="77777777">
        <w:trPr>
          <w:divId w:val="1582776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C961E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7D7F0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7BFE1FE6" w14:textId="77777777">
        <w:trPr>
          <w:divId w:val="1582776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F4E85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41888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350D3671" w14:textId="77777777">
        <w:trPr>
          <w:divId w:val="1582776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ABC8E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0731F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0C546FBC" w14:textId="77777777">
        <w:trPr>
          <w:divId w:val="1582776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E6025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B5624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4AA52081" w14:textId="77777777">
        <w:trPr>
          <w:divId w:val="15827767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F2BCF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053A1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B689FCD" w14:textId="77777777">
        <w:trPr>
          <w:divId w:val="158277670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CC69C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C2F08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51003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40F37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664CB697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747D4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B4703" w14:textId="77777777" w:rsidR="0074082C" w:rsidRDefault="001A4C0E">
            <w:pPr>
              <w:pStyle w:val="Cell"/>
            </w:pPr>
            <w:r>
              <w:t>Chopping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0245E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001AA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64FEB72A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5A4E9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44141" w14:textId="77777777" w:rsidR="0074082C" w:rsidRDefault="001A4C0E">
            <w:pPr>
              <w:pStyle w:val="Cell"/>
            </w:pPr>
            <w:r>
              <w:t>Protein Extraction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846D0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15821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DBD7C8B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5AF03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7B705" w14:textId="77777777" w:rsidR="0074082C" w:rsidRDefault="001A4C0E">
            <w:pPr>
              <w:pStyle w:val="Cell"/>
            </w:pPr>
            <w:r>
              <w:t>None of the mentioned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505BE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A3C70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099CFA3B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F8AAE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8192B" w14:textId="77777777" w:rsidR="0074082C" w:rsidRDefault="001A4C0E">
            <w:pPr>
              <w:pStyle w:val="Cell"/>
            </w:pPr>
            <w:r>
              <w:t>Chopping &amp; Protein Extraction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A45EF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9CE52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5AA1624E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8662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2B869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655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29D1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0FACB71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53A5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C7DBE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09CFE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3943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894F29C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B7B6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8FD1A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27F3A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7911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94976B6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C1A0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0894E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03AF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395E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32825C7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BF0C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08870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F067B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875B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96E4D13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DFD4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AC9FE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3D20B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DAF6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63CE3E7" w14:textId="77777777">
        <w:trPr>
          <w:divId w:val="15827767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F78C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9C1A4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6656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CFC6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A159249" w14:textId="77777777">
        <w:trPr>
          <w:divId w:val="158277670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FC385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CC4C5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4899B065" w14:textId="77777777" w:rsidR="0074082C" w:rsidRDefault="001A4C0E">
      <w:r>
        <w:t> </w:t>
      </w:r>
    </w:p>
    <w:p w14:paraId="4B10DD2B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Q6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3647E0B1" w14:textId="77777777">
        <w:trPr>
          <w:divId w:val="20349251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1A997" w14:textId="77777777" w:rsidR="0074082C" w:rsidRDefault="001A4C0E">
            <w:pPr>
              <w:pStyle w:val="Cell"/>
            </w:pPr>
            <w:r>
              <w:t>How is milk pasteurized?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3E012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73B2C1EF" w14:textId="77777777">
        <w:trPr>
          <w:divId w:val="20349251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3AB15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73B18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05F425D4" w14:textId="77777777">
        <w:trPr>
          <w:divId w:val="20349251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6F333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CAB4B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0EA57E09" w14:textId="77777777">
        <w:trPr>
          <w:divId w:val="20349251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BF7BB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B7FE0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37E64B50" w14:textId="77777777">
        <w:trPr>
          <w:divId w:val="20349251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0D896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1F0F9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4D3DB688" w14:textId="77777777">
        <w:trPr>
          <w:divId w:val="203492512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40126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CD469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01F226A9" w14:textId="77777777">
        <w:trPr>
          <w:divId w:val="203492512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058F2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11813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57AC7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3F105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2B8E1AF9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1CCB4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EEC8" w14:textId="77777777" w:rsidR="0074082C" w:rsidRDefault="001A4C0E">
            <w:pPr>
              <w:pStyle w:val="Cell"/>
            </w:pPr>
            <w:r>
              <w:t>Low temperature, Long time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353E2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5EE27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1338BCE1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D7CE8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D7777" w14:textId="77777777" w:rsidR="0074082C" w:rsidRDefault="001A4C0E">
            <w:pPr>
              <w:pStyle w:val="Cell"/>
            </w:pPr>
            <w:r>
              <w:t>High temperature, Short time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D105C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96447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2DD11332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2C95A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32B5C" w14:textId="77777777" w:rsidR="0074082C" w:rsidRDefault="001A4C0E">
            <w:pPr>
              <w:pStyle w:val="Cell"/>
            </w:pPr>
            <w:r>
              <w:t>Ultrahigh temperature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31B9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6AFBF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23740CDF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A32B7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8703E" w14:textId="77777777" w:rsidR="0074082C" w:rsidRDefault="001A4C0E">
            <w:pPr>
              <w:pStyle w:val="Cell"/>
            </w:pPr>
            <w:r>
              <w:t>All of the mentioned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6EB98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8DD71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0728725B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E922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A3637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EB77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1481E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D29C1F0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7BD2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BF42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6405D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FED26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1FD2702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20D3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11E7D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B8DD5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CF7D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02A661A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E563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E3154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749F1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C880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BE5EC2B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BE82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72CE9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2DEAF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5929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43F8389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21FB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861B6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96AF9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97CA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635C80C" w14:textId="77777777">
        <w:trPr>
          <w:divId w:val="203492512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5DE3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B77DD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251D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AAF5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7C9C527" w14:textId="77777777">
        <w:trPr>
          <w:divId w:val="203492512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82F40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9A19D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329D16BA" w14:textId="77777777" w:rsidR="0074082C" w:rsidRDefault="001A4C0E">
      <w:r>
        <w:t> </w:t>
      </w:r>
    </w:p>
    <w:p w14:paraId="4F7DA1D4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Q7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7C9C9E40" w14:textId="77777777">
        <w:trPr>
          <w:divId w:val="85715793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62E10" w14:textId="77777777" w:rsidR="0074082C" w:rsidRDefault="001A4C0E">
            <w:pPr>
              <w:pStyle w:val="Cell"/>
            </w:pPr>
            <w:r>
              <w:t>Which of the following is a result of freezer burn?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1F2CD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1256F4E4" w14:textId="77777777">
        <w:trPr>
          <w:divId w:val="85715793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00027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2983C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24050966" w14:textId="77777777">
        <w:trPr>
          <w:divId w:val="85715793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D800F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67FE4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12C7081A" w14:textId="77777777">
        <w:trPr>
          <w:divId w:val="85715793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6510A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FD54F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06F2E9D3" w14:textId="77777777">
        <w:trPr>
          <w:divId w:val="85715793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E7D19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21601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434B9B77" w14:textId="77777777">
        <w:trPr>
          <w:divId w:val="857157939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105BE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60571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CB85A1F" w14:textId="77777777">
        <w:trPr>
          <w:divId w:val="857157939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7EEC9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06498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FF151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95897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3F3168C3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629C1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CD0CA" w14:textId="77777777" w:rsidR="0074082C" w:rsidRDefault="001A4C0E">
            <w:pPr>
              <w:pStyle w:val="Cell"/>
            </w:pPr>
            <w:r>
              <w:t>Irreversibly changes color, texture, flavor and nutritive values of frozen foods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2C300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FCD3D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57A577C8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CE53E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364A5" w14:textId="77777777" w:rsidR="0074082C" w:rsidRDefault="001A4C0E">
            <w:pPr>
              <w:pStyle w:val="Cell"/>
            </w:pPr>
            <w:r>
              <w:t>Roast beef turns light brown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90813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79D97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4F3882F7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109E7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59905" w14:textId="77777777" w:rsidR="0074082C" w:rsidRDefault="001A4C0E">
            <w:pPr>
              <w:pStyle w:val="Cell"/>
            </w:pPr>
            <w:r>
              <w:t>Dehydration of food items takes place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C0DD7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BC45A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1C366C4A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52881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FB07C" w14:textId="77777777" w:rsidR="0074082C" w:rsidRDefault="001A4C0E">
            <w:pPr>
              <w:pStyle w:val="Cell"/>
            </w:pPr>
            <w:r>
              <w:t>All of the mentioned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253CC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58F47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2DB0744D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5100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49869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7D31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9856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37EC5DA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A6F4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D1286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C7CF1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1F05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7F3F5C8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8FA2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1D90D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09F9D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8265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A114E38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8BE2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345AB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47BC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C4B4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EE50CF0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2896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DB35F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70885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EBB5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D2E932B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E05F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89A99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F9155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75B1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CA05567" w14:textId="77777777">
        <w:trPr>
          <w:divId w:val="857157939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09E3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30D75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81B0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25128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5E98D9D9" w14:textId="77777777">
        <w:trPr>
          <w:divId w:val="857157939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94382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FAC11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28EA3339" w14:textId="77777777" w:rsidR="0074082C" w:rsidRDefault="001A4C0E">
      <w:r>
        <w:t> </w:t>
      </w:r>
    </w:p>
    <w:p w14:paraId="3BBBDFEF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Q8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060DA5E9" w14:textId="77777777">
        <w:trPr>
          <w:divId w:val="37331260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A9F94" w14:textId="77777777" w:rsidR="0074082C" w:rsidRDefault="001A4C0E">
            <w:pPr>
              <w:pStyle w:val="Cell"/>
            </w:pPr>
            <w:r>
              <w:t>Which of the following is correct about alpha particles?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8BCBF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1ABA70FB" w14:textId="77777777">
        <w:trPr>
          <w:divId w:val="37331260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289CD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D531D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07377E48" w14:textId="77777777">
        <w:trPr>
          <w:divId w:val="37331260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D00F5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AA48D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29715992" w14:textId="77777777">
        <w:trPr>
          <w:divId w:val="37331260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44773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608EE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68F12E7C" w14:textId="77777777">
        <w:trPr>
          <w:divId w:val="37331260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5F7F9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705AA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50EED55A" w14:textId="77777777">
        <w:trPr>
          <w:divId w:val="373312601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14230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4D791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113831BF" w14:textId="77777777">
        <w:trPr>
          <w:divId w:val="373312601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BCB50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3B24D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BFFBA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E4E8C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1BED81ED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91A8B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C1C24" w14:textId="77777777" w:rsidR="0074082C" w:rsidRDefault="001A4C0E">
            <w:pPr>
              <w:pStyle w:val="Cell"/>
            </w:pPr>
            <w:r>
              <w:t>High ionization due to relative size and carrying of double positive charge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05C28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C4485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7310A1FA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E3240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A69DD" w14:textId="77777777" w:rsidR="0074082C" w:rsidRDefault="001A4C0E">
            <w:pPr>
              <w:pStyle w:val="Cell"/>
            </w:pPr>
            <w:r>
              <w:t>Low penetration power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C07FF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B9644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2858981C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2F24C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3ED4" w14:textId="77777777" w:rsidR="0074082C" w:rsidRDefault="001A4C0E">
            <w:pPr>
              <w:pStyle w:val="Cell"/>
            </w:pPr>
            <w:r>
              <w:t>In air, they have a range of few centimeters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101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77B0E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7E188C8A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043B5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27947" w14:textId="77777777" w:rsidR="0074082C" w:rsidRDefault="001A4C0E">
            <w:pPr>
              <w:pStyle w:val="Cell"/>
            </w:pPr>
            <w:r>
              <w:t>All of the mentioned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382AB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8A6EC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0984309A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47E0D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46C34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7B23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C27E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15C8D880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9295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39439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A0939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0CA9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7005B08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67194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014C1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90FB9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CFD5A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9F74D81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12CF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76251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37BB2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D0CF7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300FE48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5055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9916D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CC164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3D50B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6B9F95B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7F097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5A1EE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1EF77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C976C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44E4806" w14:textId="77777777">
        <w:trPr>
          <w:divId w:val="373312601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FD9D9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51FBE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F818F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A1402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200D2AF6" w14:textId="77777777">
        <w:trPr>
          <w:divId w:val="373312601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DE9F8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59621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3435D0F9" w14:textId="77777777" w:rsidR="0074082C" w:rsidRDefault="001A4C0E">
      <w:r>
        <w:t> </w:t>
      </w:r>
    </w:p>
    <w:p w14:paraId="0F9E9D61" w14:textId="77777777" w:rsidR="0074082C" w:rsidRDefault="001A4C0E">
      <w:pPr>
        <w:pStyle w:val="Heading2"/>
        <w:rPr>
          <w:rFonts w:eastAsia="Times New Roman"/>
        </w:rPr>
      </w:pPr>
      <w:r>
        <w:rPr>
          <w:rFonts w:eastAsia="Times New Roman"/>
        </w:rPr>
        <w:t>Q9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3581"/>
        <w:gridCol w:w="4297"/>
        <w:gridCol w:w="750"/>
      </w:tblGrid>
      <w:tr w:rsidR="0074082C" w14:paraId="496550D1" w14:textId="77777777">
        <w:trPr>
          <w:divId w:val="113922955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83933" w14:textId="77777777" w:rsidR="0074082C" w:rsidRDefault="001A4C0E">
            <w:pPr>
              <w:pStyle w:val="Cell"/>
            </w:pPr>
            <w:r>
              <w:t>Which of the following is true about packaging food prior to freezing?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744BF" w14:textId="77777777" w:rsidR="0074082C" w:rsidRDefault="001A4C0E">
            <w:pPr>
              <w:pStyle w:val="QFType"/>
            </w:pPr>
            <w:r>
              <w:t>MC</w:t>
            </w:r>
          </w:p>
        </w:tc>
      </w:tr>
      <w:tr w:rsidR="0074082C" w14:paraId="4A7011D4" w14:textId="77777777">
        <w:trPr>
          <w:divId w:val="113922955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A3E76" w14:textId="77777777" w:rsidR="0074082C" w:rsidRDefault="001A4C0E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B1B39" w14:textId="77777777" w:rsidR="0074082C" w:rsidRDefault="001A4C0E">
            <w:pPr>
              <w:pStyle w:val="Cell"/>
            </w:pPr>
            <w:r>
              <w:t>1</w:t>
            </w:r>
          </w:p>
        </w:tc>
      </w:tr>
      <w:tr w:rsidR="0074082C" w14:paraId="32E2A217" w14:textId="77777777">
        <w:trPr>
          <w:divId w:val="113922955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8CDBA" w14:textId="77777777" w:rsidR="0074082C" w:rsidRDefault="001A4C0E">
            <w:pPr>
              <w:pStyle w:val="TableRowHead"/>
              <w:jc w:val="right"/>
            </w:pPr>
            <w:r>
              <w:t>Shuffle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93EFF" w14:textId="77777777" w:rsidR="0074082C" w:rsidRDefault="001A4C0E">
            <w:pPr>
              <w:pStyle w:val="Cell"/>
            </w:pPr>
            <w:r>
              <w:t>Yes</w:t>
            </w:r>
          </w:p>
        </w:tc>
      </w:tr>
      <w:tr w:rsidR="0074082C" w14:paraId="7478DF31" w14:textId="77777777">
        <w:trPr>
          <w:divId w:val="113922955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12419" w14:textId="77777777" w:rsidR="0074082C" w:rsidRDefault="001A4C0E">
            <w:pPr>
              <w:pStyle w:val="TableRowHead"/>
              <w:jc w:val="right"/>
            </w:pPr>
            <w:r>
              <w:t>Number the choices?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2A174" w14:textId="77777777" w:rsidR="0074082C" w:rsidRDefault="001A4C0E">
            <w:pPr>
              <w:pStyle w:val="Cell"/>
            </w:pPr>
            <w:r>
              <w:t>a</w:t>
            </w:r>
          </w:p>
        </w:tc>
      </w:tr>
      <w:tr w:rsidR="0074082C" w14:paraId="283F01AD" w14:textId="77777777">
        <w:trPr>
          <w:divId w:val="113922955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744F9" w14:textId="77777777" w:rsidR="0074082C" w:rsidRDefault="001A4C0E">
            <w:pPr>
              <w:pStyle w:val="TableRowHead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DED23" w14:textId="77777777" w:rsidR="0074082C" w:rsidRDefault="00F42E92">
            <w:pPr>
              <w:pStyle w:val="Cell"/>
            </w:pPr>
            <w:r>
              <w:t>0</w:t>
            </w:r>
          </w:p>
        </w:tc>
      </w:tr>
      <w:tr w:rsidR="0074082C" w14:paraId="42ADF1CE" w14:textId="77777777">
        <w:trPr>
          <w:divId w:val="1139229554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018E6" w14:textId="77777777" w:rsidR="0074082C" w:rsidRDefault="001A4C0E">
            <w:pPr>
              <w:pStyle w:val="TableRowHead"/>
              <w:jc w:val="right"/>
            </w:pPr>
            <w:r>
              <w:t>ID number: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7FB3C" w14:textId="77777777" w:rsidR="0074082C" w:rsidRDefault="001A4C0E">
            <w:pPr>
              <w:pStyle w:val="QFID"/>
            </w:pPr>
            <w:r>
              <w:t> </w:t>
            </w:r>
          </w:p>
        </w:tc>
      </w:tr>
      <w:tr w:rsidR="0074082C" w14:paraId="2C1525EB" w14:textId="77777777">
        <w:trPr>
          <w:divId w:val="1139229554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250D7" w14:textId="77777777" w:rsidR="0074082C" w:rsidRDefault="001A4C0E">
            <w:pPr>
              <w:pStyle w:val="QFOptionReset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41C41" w14:textId="77777777" w:rsidR="0074082C" w:rsidRDefault="001A4C0E">
            <w:pPr>
              <w:pStyle w:val="TableHead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C9C6B" w14:textId="77777777" w:rsidR="0074082C" w:rsidRDefault="001A4C0E">
            <w:pPr>
              <w:pStyle w:val="TableHead"/>
            </w:pPr>
            <w:r>
              <w:t>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96E31" w14:textId="77777777" w:rsidR="0074082C" w:rsidRDefault="001A4C0E">
            <w:pPr>
              <w:pStyle w:val="TableHead"/>
            </w:pPr>
            <w:r>
              <w:t>Grade</w:t>
            </w:r>
          </w:p>
        </w:tc>
      </w:tr>
      <w:tr w:rsidR="0074082C" w14:paraId="4A58F4DB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C733A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D3D27" w14:textId="77777777" w:rsidR="0074082C" w:rsidRDefault="001A4C0E">
            <w:pPr>
              <w:pStyle w:val="Cell"/>
            </w:pPr>
            <w:r>
              <w:t>Insulates the food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FED24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94E2E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40C8FA1E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64D99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BD0D4" w14:textId="77777777" w:rsidR="0074082C" w:rsidRDefault="001A4C0E">
            <w:pPr>
              <w:pStyle w:val="Cell"/>
            </w:pPr>
            <w:r>
              <w:t>Controls dehydration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74495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EF3BA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10D4E7F7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018AD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FA580" w14:textId="77777777" w:rsidR="0074082C" w:rsidRDefault="001A4C0E">
            <w:pPr>
              <w:pStyle w:val="Cell"/>
            </w:pPr>
            <w:r>
              <w:t>Insulates the food &amp; Controls dehydration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CF4B1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4184B" w14:textId="77777777" w:rsidR="0074082C" w:rsidRDefault="001A4C0E">
            <w:pPr>
              <w:pStyle w:val="QFGrade"/>
            </w:pPr>
            <w:r>
              <w:t>100</w:t>
            </w:r>
          </w:p>
        </w:tc>
      </w:tr>
      <w:tr w:rsidR="0074082C" w14:paraId="7606994F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3A5BA" w14:textId="77777777" w:rsidR="0074082C" w:rsidRDefault="001A4C0E">
            <w:pPr>
              <w:pStyle w:val="QFOption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9B6DA" w14:textId="77777777" w:rsidR="0074082C" w:rsidRDefault="001A4C0E">
            <w:pPr>
              <w:pStyle w:val="Cell"/>
            </w:pPr>
            <w:r>
              <w:t>Neither of the mentioned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87A59" w14:textId="77777777" w:rsidR="0074082C" w:rsidRDefault="001A4C0E">
            <w:pPr>
              <w:pStyle w:val="QFFeedback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A882B" w14:textId="77777777" w:rsidR="0074082C" w:rsidRDefault="001A4C0E">
            <w:pPr>
              <w:pStyle w:val="QFGrade"/>
            </w:pPr>
            <w:r>
              <w:t>0</w:t>
            </w:r>
          </w:p>
        </w:tc>
      </w:tr>
      <w:tr w:rsidR="0074082C" w14:paraId="3BB844FE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454A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136C1" w14:textId="77777777" w:rsidR="0074082C" w:rsidRDefault="001A4C0E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E7616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4FA0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C3823CF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BA070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6AC33" w14:textId="77777777" w:rsidR="0074082C" w:rsidRDefault="001A4C0E">
            <w:pPr>
              <w:pStyle w:val="TableRowHead"/>
            </w:pPr>
            <w:r>
              <w:t>For any 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8ED42" w14:textId="77777777" w:rsidR="0074082C" w:rsidRDefault="001A4C0E">
            <w:pPr>
              <w:pStyle w:val="Cell"/>
            </w:pPr>
            <w:r>
              <w:t>Your answer is 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2B074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6D04D3C6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2BBF5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14DF1" w14:textId="77777777" w:rsidR="0074082C" w:rsidRDefault="001A4C0E">
            <w:pPr>
              <w:pStyle w:val="TableRowHead"/>
            </w:pPr>
            <w:r>
              <w:t>For any incorrect response: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7E946" w14:textId="77777777" w:rsidR="0074082C" w:rsidRDefault="001A4C0E">
            <w:pPr>
              <w:pStyle w:val="Cell"/>
            </w:pPr>
            <w:r>
              <w:t>Your answer is incorrect.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CEA4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04875003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D4A4A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7E05B" w14:textId="77777777" w:rsidR="0074082C" w:rsidRDefault="001A4C0E">
            <w:pPr>
              <w:pStyle w:val="TableRowHead"/>
            </w:pPr>
            <w:r>
              <w:t>Hint 1: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6FD6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4BD19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87E6EE6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53418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C4E9F" w14:textId="77777777" w:rsidR="0074082C" w:rsidRDefault="001A4C0E">
            <w:pPr>
              <w:pStyle w:val="TableRowHead"/>
            </w:pPr>
            <w:r>
              <w:t>Show the number of 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0CB54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53DBD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4AC76487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557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9270D" w14:textId="77777777" w:rsidR="0074082C" w:rsidRDefault="001A4C0E">
            <w:pPr>
              <w:pStyle w:val="TableRowHead"/>
            </w:pPr>
            <w:r>
              <w:t>Clear incorrect responses (Hint 1):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BEF9F" w14:textId="77777777" w:rsidR="0074082C" w:rsidRDefault="001A4C0E">
            <w:pPr>
              <w:pStyle w:val="Cell"/>
            </w:pPr>
            <w:r>
              <w:t>No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46EB1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7853525E" w14:textId="77777777">
        <w:trPr>
          <w:divId w:val="1139229554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85BEB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B2E25" w14:textId="77777777" w:rsidR="0074082C" w:rsidRDefault="001A4C0E">
            <w:pPr>
              <w:pStyle w:val="TableRowHead"/>
            </w:pPr>
            <w:r>
              <w:t>Tags: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6313C" w14:textId="77777777" w:rsidR="0074082C" w:rsidRDefault="001A4C0E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BA4F0" w14:textId="77777777" w:rsidR="0074082C" w:rsidRDefault="001A4C0E">
            <w:pPr>
              <w:pStyle w:val="Cell"/>
            </w:pPr>
            <w:r>
              <w:t> </w:t>
            </w:r>
          </w:p>
        </w:tc>
      </w:tr>
      <w:tr w:rsidR="0074082C" w14:paraId="3A498A1F" w14:textId="77777777">
        <w:trPr>
          <w:divId w:val="1139229554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BCF6B" w14:textId="77777777" w:rsidR="0074082C" w:rsidRDefault="001A4C0E">
            <w:pPr>
              <w:pStyle w:val="Cell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10BAC" w14:textId="77777777" w:rsidR="0074082C" w:rsidRDefault="001A4C0E">
            <w:pPr>
              <w:pStyle w:val="Cell"/>
            </w:pPr>
            <w:r>
              <w:t> </w:t>
            </w:r>
          </w:p>
        </w:tc>
      </w:tr>
    </w:tbl>
    <w:p w14:paraId="3244896D" w14:textId="77777777" w:rsidR="001A4C0E" w:rsidRDefault="001A4C0E">
      <w:r>
        <w:t> </w:t>
      </w:r>
    </w:p>
    <w:sectPr w:rsidR="001A4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E101"/>
    <w:multiLevelType w:val="multilevel"/>
    <w:tmpl w:val="3398CD42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5E102"/>
    <w:multiLevelType w:val="multilevel"/>
    <w:tmpl w:val="D3DC17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E104"/>
    <w:multiLevelType w:val="multilevel"/>
    <w:tmpl w:val="F03A6B16"/>
    <w:lvl w:ilvl="0">
      <w:start w:val="1"/>
      <w:numFmt w:val="none"/>
      <w:pStyle w:val="ListNumberRes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pStyle w:val="ListNumber2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pStyle w:val="ListNumber3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pStyle w:val="ListNumber4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5E106"/>
    <w:multiLevelType w:val="multilevel"/>
    <w:tmpl w:val="7028393A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aption"/>
      <w:lvlText w:val="Figure 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5E107"/>
    <w:multiLevelType w:val="multilevel"/>
    <w:tmpl w:val="E4F2C2E2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TableTitle"/>
      <w:lvlText w:val="Table 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5E10A"/>
    <w:multiLevelType w:val="multilevel"/>
    <w:tmpl w:val="E1A035E6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QFQuestion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5E10C"/>
    <w:multiLevelType w:val="multilevel"/>
    <w:tmpl w:val="05AC1B3C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5E10D"/>
    <w:multiLevelType w:val="multilevel"/>
    <w:tmpl w:val="560C7628"/>
    <w:lvl w:ilvl="0">
      <w:start w:val="1"/>
      <w:numFmt w:val="none"/>
      <w:pStyle w:val="ListNumberalphaRes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pStyle w:val="ListNumberalpha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5E111"/>
    <w:multiLevelType w:val="multilevel"/>
    <w:tmpl w:val="3732FDDA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pStyle w:val="QFItemNumber"/>
      <w:suff w:val="nothing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9709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2531060">
    <w:abstractNumId w:val="1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14898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9596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26592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5817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52250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12017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94384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13D"/>
    <w:rsid w:val="00012568"/>
    <w:rsid w:val="00057848"/>
    <w:rsid w:val="00064956"/>
    <w:rsid w:val="000C5D27"/>
    <w:rsid w:val="000F4D86"/>
    <w:rsid w:val="00114D70"/>
    <w:rsid w:val="001A4C0E"/>
    <w:rsid w:val="00342B34"/>
    <w:rsid w:val="00390267"/>
    <w:rsid w:val="003F6B56"/>
    <w:rsid w:val="00474534"/>
    <w:rsid w:val="005133BC"/>
    <w:rsid w:val="0058613D"/>
    <w:rsid w:val="005A68D9"/>
    <w:rsid w:val="006052E6"/>
    <w:rsid w:val="006562F5"/>
    <w:rsid w:val="0068272C"/>
    <w:rsid w:val="0074082C"/>
    <w:rsid w:val="007B1CB5"/>
    <w:rsid w:val="007B6585"/>
    <w:rsid w:val="009B32C4"/>
    <w:rsid w:val="009E33AE"/>
    <w:rsid w:val="00C9324F"/>
    <w:rsid w:val="00D30C73"/>
    <w:rsid w:val="00D40B58"/>
    <w:rsid w:val="00E32B3F"/>
    <w:rsid w:val="00E35EA5"/>
    <w:rsid w:val="00F03FC5"/>
    <w:rsid w:val="00F24A69"/>
    <w:rsid w:val="00F42E92"/>
    <w:rsid w:val="00FC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E37253"/>
  <w15:chartTrackingRefBased/>
  <w15:docId w15:val="{3D0721F5-4D18-4E3E-9E62-9717E82E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 w:after="60" w:line="240" w:lineRule="atLeast"/>
    </w:pPr>
    <w:rPr>
      <w:rFonts w:eastAsiaTheme="minorEastAsia"/>
    </w:rPr>
  </w:style>
  <w:style w:type="paragraph" w:styleId="Heading1">
    <w:name w:val="heading 1"/>
    <w:basedOn w:val="Normal"/>
    <w:next w:val="BodyTextIndent"/>
    <w:link w:val="Heading1Char"/>
    <w:qFormat/>
    <w:pPr>
      <w:keepNext/>
      <w:tabs>
        <w:tab w:val="left" w:pos="0"/>
        <w:tab w:val="num" w:pos="1080"/>
      </w:tabs>
      <w:spacing w:before="0" w:after="320" w:line="320" w:lineRule="atLeast"/>
      <w:outlineLvl w:val="0"/>
    </w:pPr>
    <w:rPr>
      <w:rFonts w:ascii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BodyTextIndent"/>
    <w:link w:val="Heading2Char"/>
    <w:qFormat/>
    <w:pPr>
      <w:keepNext/>
      <w:keepLines/>
      <w:tabs>
        <w:tab w:val="left" w:pos="0"/>
        <w:tab w:val="num" w:pos="1080"/>
        <w:tab w:val="num" w:pos="1440"/>
      </w:tabs>
      <w:spacing w:before="24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outlineLvl w:val="3"/>
    </w:pPr>
    <w:rPr>
      <w:rFonts w:ascii="Arial" w:hAnsi="Arial" w:cs="Arial"/>
      <w:b/>
      <w:bCs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outlineLvl w:val="4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semiHidden/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pPr>
      <w:snapToGrid w:val="0"/>
      <w:ind w:firstLine="245"/>
    </w:pPr>
  </w:style>
  <w:style w:type="character" w:customStyle="1" w:styleId="BodyTextChar">
    <w:name w:val="Body Text Char"/>
    <w:basedOn w:val="DefaultParagraphFont"/>
    <w:link w:val="BodyText"/>
    <w:semiHidden/>
    <w:rPr>
      <w:rFonts w:eastAsiaTheme="minorEastAsia"/>
    </w:rPr>
  </w:style>
  <w:style w:type="paragraph" w:customStyle="1" w:styleId="ListTitle">
    <w:name w:val="List Title"/>
    <w:basedOn w:val="Normal"/>
    <w:next w:val="BodyText"/>
    <w:pPr>
      <w:spacing w:before="0" w:after="0"/>
      <w:ind w:left="360"/>
      <w:jc w:val="center"/>
    </w:pPr>
    <w:rPr>
      <w:rFonts w:ascii="Arial" w:hAnsi="Arial" w:cs="Arial"/>
      <w:b/>
      <w:bCs/>
    </w:rPr>
  </w:style>
  <w:style w:type="paragraph" w:styleId="ListBullet">
    <w:name w:val="List Bullet"/>
    <w:basedOn w:val="Normal"/>
    <w:pPr>
      <w:numPr>
        <w:numId w:val="2"/>
      </w:numPr>
      <w:spacing w:before="0" w:after="0"/>
    </w:pPr>
  </w:style>
  <w:style w:type="paragraph" w:styleId="ListBullet2">
    <w:name w:val="List Bullet 2"/>
    <w:basedOn w:val="Normal"/>
    <w:semiHidden/>
    <w:unhideWhenUsed/>
    <w:pPr>
      <w:numPr>
        <w:ilvl w:val="1"/>
        <w:numId w:val="2"/>
      </w:numPr>
      <w:spacing w:before="0" w:after="0"/>
    </w:pPr>
  </w:style>
  <w:style w:type="paragraph" w:styleId="ListBullet3">
    <w:name w:val="List Bullet 3"/>
    <w:basedOn w:val="Normal"/>
    <w:semiHidden/>
    <w:unhideWhenUsed/>
    <w:pPr>
      <w:numPr>
        <w:ilvl w:val="2"/>
        <w:numId w:val="2"/>
      </w:numPr>
      <w:spacing w:before="0" w:after="0"/>
    </w:pPr>
  </w:style>
  <w:style w:type="paragraph" w:styleId="ListBullet4">
    <w:name w:val="List Bullet 4"/>
    <w:basedOn w:val="Normal"/>
    <w:semiHidden/>
    <w:unhideWhenUsed/>
    <w:pPr>
      <w:numPr>
        <w:ilvl w:val="3"/>
        <w:numId w:val="2"/>
      </w:numPr>
      <w:spacing w:before="0" w:after="0"/>
    </w:pPr>
  </w:style>
  <w:style w:type="paragraph" w:customStyle="1" w:styleId="ListNumberReset">
    <w:name w:val="List Number Reset"/>
    <w:basedOn w:val="Normal"/>
    <w:pPr>
      <w:numPr>
        <w:numId w:val="3"/>
      </w:numPr>
      <w:spacing w:before="0" w:after="0" w:line="240" w:lineRule="auto"/>
      <w:ind w:left="0"/>
      <w:jc w:val="center"/>
    </w:pPr>
    <w:rPr>
      <w:rFonts w:ascii="Arial" w:hAnsi="Arial" w:cs="Arial"/>
      <w:b/>
      <w:bCs/>
      <w:sz w:val="18"/>
      <w:szCs w:val="18"/>
    </w:rPr>
  </w:style>
  <w:style w:type="paragraph" w:styleId="ListNumber">
    <w:name w:val="List Number"/>
    <w:basedOn w:val="Normal"/>
    <w:pPr>
      <w:numPr>
        <w:ilvl w:val="1"/>
        <w:numId w:val="3"/>
      </w:numPr>
      <w:tabs>
        <w:tab w:val="num" w:pos="288"/>
      </w:tabs>
      <w:spacing w:before="0" w:after="0" w:line="220" w:lineRule="atLeast"/>
      <w:ind w:left="360" w:firstLine="0"/>
    </w:pPr>
    <w:rPr>
      <w:rFonts w:ascii="Arial" w:hAnsi="Arial" w:cs="Arial"/>
    </w:rPr>
  </w:style>
  <w:style w:type="paragraph" w:styleId="ListContinue">
    <w:name w:val="List Continue"/>
    <w:basedOn w:val="Normal"/>
    <w:semiHidden/>
    <w:unhideWhenUsed/>
    <w:pPr>
      <w:spacing w:before="0" w:after="0"/>
      <w:ind w:left="360"/>
    </w:pPr>
  </w:style>
  <w:style w:type="paragraph" w:styleId="ListNumber2">
    <w:name w:val="List Number 2"/>
    <w:basedOn w:val="Normal"/>
    <w:semiHidden/>
    <w:unhideWhenUsed/>
    <w:pPr>
      <w:numPr>
        <w:ilvl w:val="2"/>
        <w:numId w:val="3"/>
      </w:numPr>
      <w:tabs>
        <w:tab w:val="num" w:pos="720"/>
      </w:tabs>
      <w:spacing w:before="0" w:after="0"/>
      <w:ind w:left="720"/>
    </w:pPr>
  </w:style>
  <w:style w:type="paragraph" w:styleId="ListContinue2">
    <w:name w:val="List Continue 2"/>
    <w:basedOn w:val="Normal"/>
    <w:semiHidden/>
    <w:unhideWhenUsed/>
    <w:pPr>
      <w:spacing w:before="0" w:after="0"/>
      <w:ind w:left="720"/>
    </w:pPr>
  </w:style>
  <w:style w:type="paragraph" w:styleId="ListNumber3">
    <w:name w:val="List Number 3"/>
    <w:basedOn w:val="Normal"/>
    <w:semiHidden/>
    <w:unhideWhenUsed/>
    <w:pPr>
      <w:numPr>
        <w:ilvl w:val="3"/>
        <w:numId w:val="3"/>
      </w:numPr>
      <w:tabs>
        <w:tab w:val="num" w:pos="1080"/>
      </w:tabs>
      <w:spacing w:before="0" w:after="0"/>
      <w:ind w:left="1080"/>
    </w:pPr>
  </w:style>
  <w:style w:type="paragraph" w:styleId="ListContinue3">
    <w:name w:val="List Continue 3"/>
    <w:basedOn w:val="Normal"/>
    <w:semiHidden/>
    <w:unhideWhenUsed/>
    <w:pPr>
      <w:spacing w:before="0" w:after="0"/>
      <w:ind w:left="1080"/>
    </w:pPr>
  </w:style>
  <w:style w:type="paragraph" w:styleId="ListNumber4">
    <w:name w:val="List Number 4"/>
    <w:basedOn w:val="Normal"/>
    <w:semiHidden/>
    <w:unhideWhenUsed/>
    <w:pPr>
      <w:numPr>
        <w:ilvl w:val="4"/>
        <w:numId w:val="3"/>
      </w:numPr>
      <w:tabs>
        <w:tab w:val="num" w:pos="1440"/>
      </w:tabs>
      <w:spacing w:before="0" w:after="0"/>
      <w:ind w:left="1440"/>
    </w:pPr>
  </w:style>
  <w:style w:type="paragraph" w:styleId="ListContinue4">
    <w:name w:val="List Continue 4"/>
    <w:basedOn w:val="Normal"/>
    <w:semiHidden/>
    <w:unhideWhenUsed/>
    <w:pPr>
      <w:spacing w:before="0" w:after="0"/>
      <w:ind w:left="1440"/>
    </w:pPr>
  </w:style>
  <w:style w:type="paragraph" w:styleId="Caption">
    <w:name w:val="caption"/>
    <w:basedOn w:val="Normal"/>
    <w:next w:val="BodyText"/>
    <w:qFormat/>
    <w:pPr>
      <w:numPr>
        <w:ilvl w:val="1"/>
        <w:numId w:val="4"/>
      </w:numPr>
      <w:tabs>
        <w:tab w:val="num" w:pos="1080"/>
      </w:tabs>
      <w:spacing w:line="240" w:lineRule="auto"/>
      <w:ind w:left="1080" w:hanging="1080"/>
    </w:pPr>
    <w:rPr>
      <w:rFonts w:ascii="Arial" w:hAnsi="Arial" w:cs="Arial"/>
      <w:b/>
      <w:bCs/>
      <w:sz w:val="18"/>
      <w:szCs w:val="18"/>
    </w:rPr>
  </w:style>
  <w:style w:type="paragraph" w:customStyle="1" w:styleId="TableTitle">
    <w:name w:val="Table Title"/>
    <w:basedOn w:val="Normal"/>
    <w:pPr>
      <w:keepNext/>
      <w:numPr>
        <w:ilvl w:val="1"/>
        <w:numId w:val="5"/>
      </w:numPr>
      <w:tabs>
        <w:tab w:val="left" w:pos="1080"/>
      </w:tabs>
      <w:spacing w:before="100" w:beforeAutospacing="1" w:after="100" w:afterAutospacing="1"/>
      <w:ind w:left="1080" w:hanging="1080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</w:rPr>
  </w:style>
  <w:style w:type="paragraph" w:customStyle="1" w:styleId="QFOption">
    <w:name w:val="QF Option"/>
    <w:basedOn w:val="Normal"/>
    <w:pPr>
      <w:keepNext/>
      <w:numPr>
        <w:ilvl w:val="1"/>
        <w:numId w:val="7"/>
      </w:numPr>
      <w:tabs>
        <w:tab w:val="num" w:pos="288"/>
      </w:tabs>
      <w:spacing w:line="220" w:lineRule="atLeast"/>
      <w:ind w:left="60" w:right="60" w:firstLine="0"/>
    </w:pPr>
    <w:rPr>
      <w:rFonts w:ascii="Arial" w:hAnsi="Arial" w:cs="Arial"/>
    </w:rPr>
  </w:style>
  <w:style w:type="paragraph" w:customStyle="1" w:styleId="ListNumberalphaReset">
    <w:name w:val="List Number alpha Reset"/>
    <w:basedOn w:val="Normal"/>
    <w:pPr>
      <w:numPr>
        <w:numId w:val="8"/>
      </w:numPr>
      <w:spacing w:before="0" w:after="0" w:line="240" w:lineRule="auto"/>
      <w:ind w:left="0"/>
    </w:pPr>
    <w:rPr>
      <w:sz w:val="2"/>
      <w:szCs w:val="2"/>
    </w:rPr>
  </w:style>
  <w:style w:type="paragraph" w:customStyle="1" w:styleId="ListNumberalpha">
    <w:name w:val="List Number alpha"/>
    <w:basedOn w:val="Normal"/>
    <w:pPr>
      <w:numPr>
        <w:ilvl w:val="1"/>
        <w:numId w:val="8"/>
      </w:numPr>
      <w:tabs>
        <w:tab w:val="num" w:pos="360"/>
      </w:tabs>
      <w:spacing w:before="0" w:after="0"/>
      <w:ind w:left="360"/>
    </w:pPr>
  </w:style>
  <w:style w:type="paragraph" w:styleId="Title">
    <w:name w:val="Title"/>
    <w:basedOn w:val="Normal"/>
    <w:link w:val="TitleChar"/>
    <w:qFormat/>
    <w:pPr>
      <w:spacing w:before="100" w:beforeAutospacing="1" w:after="100" w:afterAutospacing="1" w:line="320" w:lineRule="atLeast"/>
    </w:pPr>
    <w:rPr>
      <w:rFonts w:ascii="Arial" w:eastAsia="Times New Roman" w:hAnsi="Arial" w:cs="Arial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qFormat/>
    <w:pPr>
      <w:spacing w:before="100" w:beforeAutospacing="1" w:after="100" w:afterAutospacing="1" w:line="280" w:lineRule="atLeast"/>
    </w:pPr>
    <w:rPr>
      <w:rFonts w:ascii="Arial" w:hAnsi="Arial" w:cs="Arial"/>
      <w:sz w:val="28"/>
      <w:szCs w:val="28"/>
    </w:rPr>
  </w:style>
  <w:style w:type="character" w:customStyle="1" w:styleId="SubtitleChar">
    <w:name w:val="Subtitle Char"/>
    <w:basedOn w:val="DefaultParagraphFont"/>
    <w:link w:val="Subtitl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OC1">
    <w:name w:val="toc 1"/>
    <w:basedOn w:val="Normal"/>
    <w:autoRedefine/>
    <w:semiHidden/>
    <w:unhideWhenUsed/>
    <w:pPr>
      <w:spacing w:before="100" w:beforeAutospacing="1" w:after="100" w:afterAutospacing="1"/>
    </w:pPr>
    <w:rPr>
      <w:sz w:val="24"/>
      <w:szCs w:val="24"/>
    </w:rPr>
  </w:style>
  <w:style w:type="paragraph" w:styleId="TOC2">
    <w:name w:val="toc 2"/>
    <w:basedOn w:val="Normal"/>
    <w:autoRedefine/>
    <w:semiHidden/>
    <w:unhideWhenUsed/>
    <w:pPr>
      <w:pBdr>
        <w:top w:val="single" w:sz="4" w:space="1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  <w:jc w:val="both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link w:val="FootnoteTextChar"/>
    <w:semiHidden/>
    <w:unhideWhenUsed/>
  </w:style>
  <w:style w:type="character" w:customStyle="1" w:styleId="FootnoteTextChar">
    <w:name w:val="Footnote Text Char"/>
    <w:basedOn w:val="DefaultParagraphFont"/>
    <w:link w:val="FootnoteText"/>
    <w:semiHidden/>
    <w:rPr>
      <w:rFonts w:eastAsiaTheme="minorEastAsia"/>
    </w:rPr>
  </w:style>
  <w:style w:type="paragraph" w:styleId="CommentText">
    <w:name w:val="annotation text"/>
    <w:basedOn w:val="Normal"/>
    <w:link w:val="CommentTextChar"/>
    <w:semiHidden/>
    <w:unhideWhenUsed/>
    <w:pPr>
      <w:spacing w:before="100" w:beforeAutospacing="1" w:after="100" w:afterAutospacing="1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Pr>
      <w:rFonts w:eastAsiaTheme="minorEastAsia"/>
    </w:rPr>
  </w:style>
  <w:style w:type="paragraph" w:styleId="BlockText">
    <w:name w:val="Block Text"/>
    <w:basedOn w:val="Normal"/>
    <w:semiHidden/>
    <w:unhideWhenUsed/>
    <w:pPr>
      <w:spacing w:line="220" w:lineRule="atLeast"/>
      <w:ind w:left="360" w:right="360"/>
    </w:pPr>
    <w:rPr>
      <w:rFonts w:ascii="Arial" w:hAnsi="Arial" w:cs="Arial"/>
      <w:sz w:val="18"/>
      <w:szCs w:val="18"/>
    </w:rPr>
  </w:style>
  <w:style w:type="paragraph" w:customStyle="1" w:styleId="BodyTextFirst">
    <w:name w:val="Body Text First"/>
    <w:basedOn w:val="BodyText"/>
    <w:pPr>
      <w:ind w:firstLine="0"/>
    </w:pPr>
  </w:style>
  <w:style w:type="paragraph" w:customStyle="1" w:styleId="BlockQuote">
    <w:name w:val="Block Quote"/>
    <w:basedOn w:val="Normal"/>
    <w:pPr>
      <w:ind w:left="360" w:right="360"/>
    </w:pPr>
    <w:rPr>
      <w:rFonts w:ascii="Arial" w:hAnsi="Arial" w:cs="Arial"/>
      <w:sz w:val="18"/>
      <w:szCs w:val="18"/>
    </w:rPr>
  </w:style>
  <w:style w:type="paragraph" w:customStyle="1" w:styleId="Figure">
    <w:name w:val="Figure"/>
    <w:basedOn w:val="BodyText"/>
    <w:next w:val="BodyText"/>
    <w:pPr>
      <w:keepNext/>
      <w:spacing w:line="240" w:lineRule="auto"/>
      <w:ind w:firstLine="0"/>
    </w:pPr>
  </w:style>
  <w:style w:type="paragraph" w:customStyle="1" w:styleId="QFNormal">
    <w:name w:val="QF Normal"/>
    <w:basedOn w:val="Normal"/>
    <w:pPr>
      <w:spacing w:line="220" w:lineRule="atLeast"/>
    </w:pPr>
    <w:rPr>
      <w:rFonts w:ascii="Arial" w:hAnsi="Arial" w:cs="Arial"/>
      <w:sz w:val="18"/>
      <w:szCs w:val="18"/>
    </w:rPr>
  </w:style>
  <w:style w:type="paragraph" w:customStyle="1" w:styleId="QFHeading">
    <w:name w:val="QF Heading"/>
    <w:basedOn w:val="Normal"/>
    <w:next w:val="QFNormal"/>
    <w:pPr>
      <w:spacing w:before="120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QFFeedback">
    <w:name w:val="QF Feedback"/>
    <w:basedOn w:val="Normal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QFGrade">
    <w:name w:val="QF Grade"/>
    <w:basedOn w:val="Normal"/>
    <w:pPr>
      <w:keepNext/>
      <w:spacing w:before="100" w:beforeAutospacing="1" w:after="100" w:afterAutospacing="1" w:line="220" w:lineRule="atLeast"/>
    </w:pPr>
    <w:rPr>
      <w:rFonts w:ascii="Arial" w:hAnsi="Arial" w:cs="Arial"/>
      <w:i/>
      <w:iCs/>
    </w:rPr>
  </w:style>
  <w:style w:type="paragraph" w:customStyle="1" w:styleId="QFType">
    <w:name w:val="QF Type"/>
    <w:basedOn w:val="Normal"/>
    <w:pPr>
      <w:keepNext/>
      <w:spacing w:before="100" w:beforeAutospacing="1" w:after="100" w:afterAutospacing="1"/>
    </w:pPr>
    <w:rPr>
      <w:rFonts w:ascii="Arial" w:hAnsi="Arial" w:cs="Arial"/>
      <w:i/>
      <w:iCs/>
      <w:sz w:val="18"/>
      <w:szCs w:val="18"/>
    </w:rPr>
  </w:style>
  <w:style w:type="paragraph" w:customStyle="1" w:styleId="QFName">
    <w:name w:val="QF Name"/>
    <w:basedOn w:val="Normal"/>
    <w:pPr>
      <w:keepNext/>
      <w:spacing w:before="100" w:beforeAutospacing="1" w:after="100" w:afterAutospacing="1"/>
    </w:pPr>
    <w:rPr>
      <w:rFonts w:ascii="Arial" w:hAnsi="Arial" w:cs="Arial"/>
      <w:i/>
      <w:iCs/>
      <w:sz w:val="18"/>
      <w:szCs w:val="18"/>
    </w:rPr>
  </w:style>
  <w:style w:type="paragraph" w:customStyle="1" w:styleId="QFWeight">
    <w:name w:val="QF Weight"/>
    <w:basedOn w:val="Normal"/>
    <w:pPr>
      <w:keepNext/>
      <w:spacing w:before="100" w:beforeAutospacing="1" w:after="100" w:afterAutospacing="1"/>
      <w:jc w:val="right"/>
    </w:pPr>
    <w:rPr>
      <w:rFonts w:ascii="Arial" w:hAnsi="Arial" w:cs="Arial"/>
      <w:i/>
      <w:iCs/>
      <w:sz w:val="18"/>
      <w:szCs w:val="18"/>
    </w:rPr>
  </w:style>
  <w:style w:type="paragraph" w:customStyle="1" w:styleId="QFCaseStudy">
    <w:name w:val="QF CaseStudy"/>
    <w:basedOn w:val="Normal"/>
    <w:pPr>
      <w:spacing w:before="100" w:beforeAutospacing="1" w:after="100" w:afterAutospacing="1" w:line="220" w:lineRule="atLeast"/>
    </w:pPr>
    <w:rPr>
      <w:rFonts w:ascii="Arial" w:hAnsi="Arial" w:cs="Arial"/>
      <w:sz w:val="18"/>
      <w:szCs w:val="18"/>
    </w:rPr>
  </w:style>
  <w:style w:type="paragraph" w:customStyle="1" w:styleId="QFAnswer">
    <w:name w:val="QF Answer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QFItemNumber">
    <w:name w:val="QF Item Number"/>
    <w:basedOn w:val="Normal"/>
    <w:pPr>
      <w:numPr>
        <w:ilvl w:val="1"/>
        <w:numId w:val="9"/>
      </w:numPr>
      <w:spacing w:before="0" w:after="0" w:line="240" w:lineRule="auto"/>
      <w:ind w:left="0" w:firstLine="0"/>
    </w:pPr>
    <w:rPr>
      <w:rFonts w:ascii="Arial" w:hAnsi="Arial" w:cs="Arial"/>
      <w:b/>
      <w:bCs/>
      <w:sz w:val="18"/>
      <w:szCs w:val="18"/>
    </w:rPr>
  </w:style>
  <w:style w:type="paragraph" w:customStyle="1" w:styleId="QFID">
    <w:name w:val="QF ID"/>
    <w:basedOn w:val="Normal"/>
    <w:pPr>
      <w:keepNext/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semiHidden/>
    <w:unhideWhenUsed/>
    <w:pPr>
      <w:tabs>
        <w:tab w:val="right" w:pos="8306"/>
      </w:tabs>
      <w:spacing w:before="0" w:after="80"/>
      <w:ind w:left="-1440"/>
    </w:pPr>
    <w:rPr>
      <w:rFonts w:ascii="Arial" w:hAnsi="Arial" w:cs="Arial"/>
      <w:b/>
      <w:bCs/>
      <w:sz w:val="16"/>
      <w:szCs w:val="16"/>
    </w:rPr>
  </w:style>
  <w:style w:type="character" w:customStyle="1" w:styleId="HeaderChar">
    <w:name w:val="Header Char"/>
    <w:basedOn w:val="DefaultParagraphFont"/>
    <w:link w:val="Header"/>
    <w:semiHidden/>
    <w:rPr>
      <w:rFonts w:eastAsiaTheme="minorEastAsia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</w:tabs>
      <w:spacing w:before="0" w:after="0"/>
      <w:ind w:left="1080" w:hanging="1080"/>
    </w:pPr>
    <w:rPr>
      <w:rFonts w:ascii="Arial" w:hAnsi="Arial" w:cs="Arial"/>
      <w:sz w:val="14"/>
      <w:szCs w:val="14"/>
    </w:rPr>
  </w:style>
  <w:style w:type="character" w:customStyle="1" w:styleId="FooterChar">
    <w:name w:val="Footer Char"/>
    <w:basedOn w:val="DefaultParagraphFont"/>
    <w:link w:val="Footer"/>
    <w:semiHidden/>
    <w:rPr>
      <w:rFonts w:eastAsiaTheme="minorEastAsia"/>
    </w:rPr>
  </w:style>
  <w:style w:type="paragraph" w:customStyle="1" w:styleId="spacer">
    <w:name w:val="spacer"/>
    <w:rPr>
      <w:rFonts w:ascii="Arial" w:eastAsiaTheme="minorEastAsia" w:hAnsi="Arial" w:cs="Arial"/>
      <w:color w:val="FFFFFF"/>
      <w:sz w:val="2"/>
      <w:szCs w:val="2"/>
    </w:rPr>
  </w:style>
  <w:style w:type="paragraph" w:customStyle="1" w:styleId="TableHead">
    <w:name w:val="Table Head"/>
    <w:basedOn w:val="Normal"/>
    <w:pPr>
      <w:keepNext/>
      <w:spacing w:before="100" w:beforeAutospacing="1" w:after="100" w:afterAutospacing="1" w:line="220" w:lineRule="atLeast"/>
      <w:jc w:val="center"/>
    </w:pPr>
    <w:rPr>
      <w:rFonts w:ascii="Arial" w:hAnsi="Arial" w:cs="Arial"/>
      <w:b/>
      <w:bCs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20" w:lineRule="atLeast"/>
    </w:pPr>
    <w:rPr>
      <w:rFonts w:ascii="Arial" w:hAnsi="Arial" w:cs="Arial"/>
      <w:b/>
      <w:bCs/>
    </w:rPr>
  </w:style>
  <w:style w:type="paragraph" w:customStyle="1" w:styleId="Cell">
    <w:name w:val="Cell"/>
    <w:basedOn w:val="Normal"/>
    <w:pPr>
      <w:keepNext/>
      <w:spacing w:before="20" w:after="40" w:line="240" w:lineRule="auto"/>
      <w:ind w:left="40" w:right="144"/>
    </w:pPr>
    <w:rPr>
      <w:rFonts w:ascii="Arial" w:hAnsi="Arial" w:cs="Arial"/>
      <w:sz w:val="22"/>
      <w:szCs w:val="22"/>
    </w:rPr>
  </w:style>
  <w:style w:type="paragraph" w:customStyle="1" w:styleId="Cell2">
    <w:name w:val="Cell2"/>
    <w:basedOn w:val="Normal"/>
    <w:pPr>
      <w:keepNext/>
      <w:spacing w:before="20" w:after="20" w:line="240" w:lineRule="auto"/>
      <w:ind w:left="40"/>
    </w:pPr>
  </w:style>
  <w:style w:type="paragraph" w:customStyle="1" w:styleId="TableNote">
    <w:name w:val="Table Note"/>
    <w:basedOn w:val="Normal"/>
    <w:pPr>
      <w:spacing w:before="20" w:after="20" w:line="240" w:lineRule="auto"/>
    </w:pPr>
    <w:rPr>
      <w:rFonts w:ascii="Arial" w:hAnsi="Arial" w:cs="Arial"/>
      <w:sz w:val="18"/>
      <w:szCs w:val="18"/>
    </w:rPr>
  </w:style>
  <w:style w:type="paragraph" w:customStyle="1" w:styleId="Success">
    <w:name w:val="Success"/>
    <w:basedOn w:val="Normal"/>
    <w:pPr>
      <w:pBdr>
        <w:top w:val="single" w:sz="4" w:space="0" w:color="D0E9C6"/>
        <w:left w:val="single" w:sz="4" w:space="0" w:color="D0E9C6"/>
        <w:bottom w:val="single" w:sz="4" w:space="0" w:color="D0E9C6"/>
        <w:right w:val="single" w:sz="4" w:space="0" w:color="D0E9C6"/>
      </w:pBdr>
      <w:shd w:val="clear" w:color="auto" w:fill="DFF0D8"/>
      <w:spacing w:before="120" w:after="120" w:line="260" w:lineRule="atLeast"/>
      <w:ind w:left="360" w:right="360"/>
    </w:pPr>
    <w:rPr>
      <w:rFonts w:ascii="Arial" w:hAnsi="Arial" w:cs="Arial"/>
      <w:sz w:val="22"/>
      <w:szCs w:val="22"/>
    </w:rPr>
  </w:style>
  <w:style w:type="paragraph" w:customStyle="1" w:styleId="Warning">
    <w:name w:val="Warning"/>
    <w:basedOn w:val="Normal"/>
    <w:pPr>
      <w:pBdr>
        <w:top w:val="single" w:sz="4" w:space="0" w:color="FBEED5"/>
        <w:left w:val="single" w:sz="4" w:space="0" w:color="FBEED5"/>
        <w:bottom w:val="single" w:sz="4" w:space="0" w:color="FBEED5"/>
        <w:right w:val="single" w:sz="4" w:space="0" w:color="FBEED5"/>
      </w:pBdr>
      <w:shd w:val="clear" w:color="auto" w:fill="FCF8E2"/>
      <w:spacing w:before="120" w:after="120" w:line="260" w:lineRule="atLeast"/>
      <w:ind w:left="360" w:right="360"/>
    </w:pPr>
    <w:rPr>
      <w:rFonts w:ascii="Arial" w:hAnsi="Arial" w:cs="Arial"/>
      <w:sz w:val="22"/>
      <w:szCs w:val="22"/>
    </w:rPr>
  </w:style>
  <w:style w:type="paragraph" w:customStyle="1" w:styleId="Info">
    <w:name w:val="Info"/>
    <w:basedOn w:val="Normal"/>
    <w:pPr>
      <w:pBdr>
        <w:top w:val="single" w:sz="4" w:space="0" w:color="BCE8F1"/>
        <w:left w:val="single" w:sz="4" w:space="0" w:color="BCE8F1"/>
        <w:bottom w:val="single" w:sz="4" w:space="0" w:color="BCE8F1"/>
        <w:right w:val="single" w:sz="4" w:space="0" w:color="BCE8F1"/>
      </w:pBdr>
      <w:shd w:val="clear" w:color="auto" w:fill="D9EDF7"/>
      <w:spacing w:before="120" w:after="120" w:line="260" w:lineRule="atLeast"/>
      <w:ind w:left="360" w:right="360"/>
    </w:pPr>
    <w:rPr>
      <w:rFonts w:ascii="Arial" w:hAnsi="Arial" w:cs="Arial"/>
      <w:sz w:val="22"/>
      <w:szCs w:val="22"/>
    </w:rPr>
  </w:style>
  <w:style w:type="paragraph" w:customStyle="1" w:styleId="Danger">
    <w:name w:val="Danger"/>
    <w:basedOn w:val="Normal"/>
    <w:pPr>
      <w:pBdr>
        <w:top w:val="single" w:sz="4" w:space="0" w:color="EED3D7"/>
        <w:left w:val="single" w:sz="4" w:space="0" w:color="EED3D7"/>
        <w:bottom w:val="single" w:sz="4" w:space="0" w:color="EED3D7"/>
        <w:right w:val="single" w:sz="4" w:space="0" w:color="EED3D7"/>
      </w:pBdr>
      <w:shd w:val="clear" w:color="auto" w:fill="F2DEDE"/>
      <w:spacing w:before="120" w:after="120" w:line="260" w:lineRule="atLeast"/>
      <w:ind w:left="360" w:right="360"/>
    </w:pPr>
    <w:rPr>
      <w:rFonts w:ascii="Arial" w:hAnsi="Arial" w:cs="Arial"/>
      <w:color w:val="B94A48"/>
      <w:sz w:val="22"/>
      <w:szCs w:val="22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98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7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9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6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4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3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9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6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</Template>
  <TotalTime>1</TotalTime>
  <Pages>30</Pages>
  <Words>3073</Words>
  <Characters>17519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Biotech_2024-25_S5_FPT (T&amp;P), Category: $module$/top/CAT - 3</vt:lpstr>
    </vt:vector>
  </TitlesOfParts>
  <Company/>
  <LinksUpToDate>false</LinksUpToDate>
  <CharactersWithSpaces>20551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Biotech_2024-25_S5_FPT (T&amp;P), Category: $module$/top/CAT - 3</dc:title>
  <dc:subject/>
  <dc:creator>Pon Vishal P</dc:creator>
  <cp:keywords>HCLClassification=Public</cp:keywords>
  <dc:description/>
  <cp:lastModifiedBy>Pitchumani Angayarkanni</cp:lastModifiedBy>
  <cp:revision>3</cp:revision>
  <cp:lastPrinted>2019-07-15T00:00:00Z</cp:lastPrinted>
  <dcterms:created xsi:type="dcterms:W3CDTF">2025-10-22T16:00:00Z</dcterms:created>
  <dcterms:modified xsi:type="dcterms:W3CDTF">2025-10-24T03:28:00Z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.Type">
    <vt:lpwstr>Question</vt:lpwstr>
  </property>
  <property fmtid="{D5CDD505-2E9C-101B-9397-08002B2CF9AE}" pid="3" name="moodleQuestionSeqNum">
    <vt:lpwstr>31</vt:lpwstr>
  </property>
  <property fmtid="{D5CDD505-2E9C-101B-9397-08002B2CF9AE}" pid="4" name="moodleCourseID">
    <vt:lpwstr>14427</vt:lpwstr>
  </property>
  <property fmtid="{D5CDD505-2E9C-101B-9397-08002B2CF9AE}" pid="5" name="moodleImages">
    <vt:lpwstr>0</vt:lpwstr>
  </property>
  <property fmtid="{D5CDD505-2E9C-101B-9397-08002B2CF9AE}" pid="6" name="moodleLanguage">
    <vt:lpwstr>en</vt:lpwstr>
  </property>
  <property fmtid="{D5CDD505-2E9C-101B-9397-08002B2CF9AE}" pid="7" name="moodleRelease">
    <vt:lpwstr>3.9.10 (Build: 20210913)</vt:lpwstr>
  </property>
  <property fmtid="{D5CDD505-2E9C-101B-9397-08002B2CF9AE}" pid="8" name="moodleURL">
    <vt:lpwstr>https://vmrfdu-univ-lms.career-shaper.com/</vt:lpwstr>
  </property>
  <property fmtid="{D5CDD505-2E9C-101B-9397-08002B2CF9AE}" pid="9" name="moodleUsername">
    <vt:lpwstr>ponvishal</vt:lpwstr>
  </property>
  <property fmtid="{D5CDD505-2E9C-101B-9397-08002B2CF9AE}" pid="10" name="TitusGUID">
    <vt:lpwstr>8556b5ff-e85e-41aa-abc7-5c57253b4209</vt:lpwstr>
  </property>
  <property fmtid="{D5CDD505-2E9C-101B-9397-08002B2CF9AE}" pid="11" name="HCLClassD6">
    <vt:lpwstr>False</vt:lpwstr>
  </property>
  <property fmtid="{D5CDD505-2E9C-101B-9397-08002B2CF9AE}" pid="12" name="GrammarlyDocumentId">
    <vt:lpwstr>83c86498-631a-492e-af80-b88308f19e05</vt:lpwstr>
  </property>
  <property fmtid="{D5CDD505-2E9C-101B-9397-08002B2CF9AE}" pid="13" name="HCLClassification">
    <vt:lpwstr>HCL_Cla5s_Publ1c</vt:lpwstr>
  </property>
</Properties>
</file>